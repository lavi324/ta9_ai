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ascii="Impact" w:eastAsiaTheme="majorEastAsia" w:hAnsi="Impact" w:cstheme="majorBidi"/>
          <w:b/>
          <w:bCs/>
          <w:caps/>
          <w:color w:val="002060"/>
          <w:kern w:val="0"/>
          <w:sz w:val="36"/>
          <w:szCs w:val="36"/>
        </w:rPr>
        <w:id w:val="-1410150343"/>
        <w:docPartObj>
          <w:docPartGallery w:val="Cover Pages"/>
          <w:docPartUnique/>
        </w:docPartObj>
      </w:sdtPr>
      <w:sdtEndPr/>
      <w:sdtContent>
        <w:p w14:paraId="4B1D75DD" w14:textId="77777777" w:rsidR="00B777C3" w:rsidRDefault="003944C9" w:rsidP="00F75AEB">
          <w:r>
            <w:rPr>
              <w:noProof/>
              <w:kern w:val="0"/>
              <w:lang w:eastAsia="en-US" w:bidi="he-IL"/>
            </w:rPr>
            <w:drawing>
              <wp:anchor distT="0" distB="0" distL="114300" distR="114300" simplePos="0" relativeHeight="251663360" behindDoc="1" locked="0" layoutInCell="1" allowOverlap="1" wp14:anchorId="2223FE04" wp14:editId="59D4A9A2">
                <wp:simplePos x="0" y="0"/>
                <wp:positionH relativeFrom="column">
                  <wp:posOffset>-663340</wp:posOffset>
                </wp:positionH>
                <wp:positionV relativeFrom="paragraph">
                  <wp:posOffset>-1334770</wp:posOffset>
                </wp:positionV>
                <wp:extent cx="7231495" cy="10231401"/>
                <wp:effectExtent l="0" t="0" r="762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RayzoneGroup folder press-1.jpg"/>
                        <pic:cNvPicPr/>
                      </pic:nvPicPr>
                      <pic:blipFill>
                        <a:blip r:embed="rId12" cstate="email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1495" cy="102314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85129B">
            <w:t xml:space="preserve"> </w:t>
          </w:r>
        </w:p>
        <w:p w14:paraId="443F6C03" w14:textId="77777777" w:rsidR="00B777C3" w:rsidRDefault="003944C9" w:rsidP="003944C9">
          <w:pPr>
            <w:tabs>
              <w:tab w:val="left" w:pos="8186"/>
            </w:tabs>
          </w:pPr>
          <w:r>
            <w:tab/>
          </w:r>
        </w:p>
        <w:p w14:paraId="501F88EE" w14:textId="77777777" w:rsidR="00B777C3" w:rsidRDefault="00B777C3" w:rsidP="00F75AEB"/>
        <w:p w14:paraId="64D4E421" w14:textId="77777777" w:rsidR="00F75AEB" w:rsidRDefault="00F75AEB" w:rsidP="00F75AEB"/>
        <w:p w14:paraId="5640C5BD" w14:textId="77777777" w:rsidR="00F75AEB" w:rsidRDefault="00F75AEB" w:rsidP="00F75AEB"/>
        <w:p w14:paraId="0DEED841" w14:textId="77777777" w:rsidR="00F75AEB" w:rsidRDefault="00F75AEB" w:rsidP="00F75AEB"/>
        <w:p w14:paraId="1EEADB01" w14:textId="77777777" w:rsidR="00F75AEB" w:rsidRDefault="00F75AEB" w:rsidP="00F75AEB"/>
        <w:p w14:paraId="32E08157" w14:textId="25138D76" w:rsidR="00B777C3" w:rsidRPr="0085129B" w:rsidRDefault="00411CD8" w:rsidP="00B777C3">
          <w:pPr>
            <w:pStyle w:val="Title"/>
          </w:pPr>
          <w:r>
            <w:t>Production changes</w:t>
          </w:r>
        </w:p>
      </w:sdtContent>
    </w:sdt>
    <w:p w14:paraId="32AD8772" w14:textId="3F3583C4" w:rsidR="00972FA4" w:rsidRDefault="00847935" w:rsidP="00A23F9D">
      <w:pPr>
        <w:suppressAutoHyphens/>
        <w:ind w:left="0" w:right="360" w:firstLine="567"/>
        <w:jc w:val="center"/>
        <w:rPr>
          <w:rFonts w:cs="Calibri"/>
          <w:b/>
          <w:caps/>
          <w:color w:val="000000"/>
          <w:sz w:val="36"/>
          <w:lang w:bidi="en-US"/>
        </w:rPr>
      </w:pPr>
      <w:bookmarkStart w:id="0" w:name="_Toc421803582"/>
      <w:r>
        <w:rPr>
          <w:rFonts w:cs="Calibri"/>
          <w:b/>
          <w:caps/>
          <w:color w:val="000000"/>
          <w:sz w:val="36"/>
          <w:lang w:bidi="en-US"/>
        </w:rPr>
        <w:t>System</w:t>
      </w:r>
      <w:r w:rsidR="008B7B8D">
        <w:rPr>
          <w:rFonts w:cs="Calibri"/>
          <w:b/>
          <w:caps/>
          <w:color w:val="000000"/>
          <w:sz w:val="36"/>
          <w:lang w:bidi="en-US"/>
        </w:rPr>
        <w:t xml:space="preserve"> and vendor</w:t>
      </w:r>
      <w:r>
        <w:rPr>
          <w:rFonts w:cs="Calibri"/>
          <w:b/>
          <w:caps/>
          <w:color w:val="000000"/>
          <w:sz w:val="36"/>
          <w:lang w:bidi="en-US"/>
        </w:rPr>
        <w:t xml:space="preserve"> name:</w:t>
      </w:r>
      <w:r w:rsidR="00B654A0">
        <w:rPr>
          <w:rFonts w:cs="Calibri"/>
          <w:b/>
          <w:caps/>
          <w:color w:val="000000"/>
          <w:sz w:val="36"/>
          <w:lang w:bidi="en-US"/>
        </w:rPr>
        <w:t xml:space="preserve"> TA9 </w:t>
      </w:r>
      <w:r w:rsidR="00E16A18">
        <w:rPr>
          <w:rFonts w:cs="Calibri"/>
          <w:b/>
          <w:caps/>
          <w:color w:val="000000"/>
          <w:sz w:val="36"/>
          <w:lang w:bidi="en-US"/>
        </w:rPr>
        <w:t>PrizmDoc</w:t>
      </w:r>
    </w:p>
    <w:p w14:paraId="7C09A322" w14:textId="3DAB270B" w:rsidR="00847935" w:rsidRDefault="00847935" w:rsidP="00A23F9D">
      <w:pPr>
        <w:suppressAutoHyphens/>
        <w:ind w:left="0" w:right="360" w:firstLine="567"/>
        <w:jc w:val="center"/>
        <w:rPr>
          <w:rFonts w:cs="Calibri"/>
          <w:b/>
          <w:caps/>
          <w:color w:val="000000"/>
          <w:sz w:val="36"/>
          <w:lang w:bidi="en-US"/>
        </w:rPr>
      </w:pPr>
      <w:r>
        <w:rPr>
          <w:rFonts w:cs="Calibri"/>
          <w:b/>
          <w:caps/>
          <w:color w:val="000000"/>
          <w:sz w:val="36"/>
          <w:lang w:bidi="en-US"/>
        </w:rPr>
        <w:t>Version number</w:t>
      </w:r>
      <w:r w:rsidR="00B654A0">
        <w:rPr>
          <w:rFonts w:cs="Calibri"/>
          <w:b/>
          <w:caps/>
          <w:color w:val="000000"/>
          <w:sz w:val="36"/>
          <w:lang w:bidi="en-US"/>
        </w:rPr>
        <w:t xml:space="preserve">: </w:t>
      </w:r>
      <w:r w:rsidR="00E16A18">
        <w:rPr>
          <w:rFonts w:cs="Calibri"/>
          <w:b/>
          <w:caps/>
          <w:color w:val="000000"/>
          <w:sz w:val="36"/>
          <w:lang w:bidi="en-US"/>
        </w:rPr>
        <w:t>13.9</w:t>
      </w:r>
    </w:p>
    <w:p w14:paraId="5A26B21A" w14:textId="77777777" w:rsidR="00A23F9D" w:rsidRPr="0085129B" w:rsidRDefault="00A23F9D" w:rsidP="00A23F9D">
      <w:pPr>
        <w:pStyle w:val="Subtitle"/>
        <w:ind w:left="2268" w:hanging="708"/>
        <w:jc w:val="left"/>
      </w:pPr>
      <w:r>
        <w:br w:type="page"/>
      </w:r>
    </w:p>
    <w:bookmarkEnd w:id="0"/>
    <w:p w14:paraId="7FF29E0A" w14:textId="00CEDFB1" w:rsidR="0085129B" w:rsidRPr="0085129B" w:rsidRDefault="0085129B" w:rsidP="0085129B">
      <w:pPr>
        <w:spacing w:before="0" w:after="240" w:line="252" w:lineRule="auto"/>
        <w:ind w:left="0" w:right="0"/>
        <w:rPr>
          <w:kern w:val="0"/>
        </w:rPr>
      </w:pPr>
    </w:p>
    <w:sdt>
      <w:sdtPr>
        <w:rPr>
          <w:b w:val="0"/>
          <w:bCs w:val="0"/>
          <w:caps/>
          <w:color w:val="auto"/>
          <w:kern w:val="22"/>
          <w:sz w:val="24"/>
          <w:szCs w:val="22"/>
        </w:rPr>
        <w:id w:val="-207724240"/>
        <w:docPartObj>
          <w:docPartGallery w:val="Table of Contents"/>
          <w:docPartUnique/>
        </w:docPartObj>
      </w:sdtPr>
      <w:sdtEndPr>
        <w:rPr>
          <w:caps w:val="0"/>
          <w:noProof/>
        </w:rPr>
      </w:sdtEndPr>
      <w:sdtContent>
        <w:p w14:paraId="19A5D67A" w14:textId="77777777" w:rsidR="0085129B" w:rsidRPr="0085129B" w:rsidRDefault="0085129B" w:rsidP="009D197C">
          <w:pPr>
            <w:pStyle w:val="Caption"/>
          </w:pPr>
          <w:r>
            <w:t>Contents</w:t>
          </w:r>
        </w:p>
        <w:p w14:paraId="710DB074" w14:textId="169FB38B" w:rsidR="006641E1" w:rsidRDefault="00A47662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hAnsiTheme="minorHAnsi"/>
              <w:noProof/>
              <w:kern w:val="0"/>
              <w:sz w:val="22"/>
              <w:lang w:eastAsia="en-US" w:bidi="he-IL"/>
            </w:rPr>
          </w:pPr>
          <w:r>
            <w:rPr>
              <w:kern w:val="0"/>
              <w:sz w:val="32"/>
              <w:szCs w:val="28"/>
            </w:rPr>
            <w:fldChar w:fldCharType="begin"/>
          </w:r>
          <w:r w:rsidR="0085129B">
            <w:rPr>
              <w:kern w:val="0"/>
              <w:sz w:val="32"/>
              <w:szCs w:val="28"/>
            </w:rPr>
            <w:instrText xml:space="preserve"> TOC \o "1-3" \h \z \u </w:instrText>
          </w:r>
          <w:r>
            <w:rPr>
              <w:kern w:val="0"/>
              <w:sz w:val="32"/>
              <w:szCs w:val="28"/>
            </w:rPr>
            <w:fldChar w:fldCharType="separate"/>
          </w:r>
          <w:hyperlink w:anchor="_Toc66579707" w:history="1">
            <w:r w:rsidR="006641E1" w:rsidRPr="001150FE">
              <w:rPr>
                <w:rStyle w:val="Hyperlink"/>
                <w:iCs/>
                <w:noProof/>
              </w:rPr>
              <w:t>1</w:t>
            </w:r>
            <w:r w:rsidR="006641E1">
              <w:rPr>
                <w:rFonts w:asciiTheme="minorHAnsi" w:hAnsiTheme="minorHAnsi"/>
                <w:noProof/>
                <w:kern w:val="0"/>
                <w:sz w:val="22"/>
                <w:lang w:eastAsia="en-US" w:bidi="he-IL"/>
              </w:rPr>
              <w:tab/>
            </w:r>
            <w:r w:rsidR="006641E1" w:rsidRPr="001150FE">
              <w:rPr>
                <w:rStyle w:val="Hyperlink"/>
                <w:noProof/>
              </w:rPr>
              <w:t>Purpose</w:t>
            </w:r>
            <w:r w:rsidR="006641E1">
              <w:rPr>
                <w:noProof/>
                <w:webHidden/>
              </w:rPr>
              <w:tab/>
            </w:r>
            <w:r w:rsidR="006641E1">
              <w:rPr>
                <w:noProof/>
                <w:webHidden/>
              </w:rPr>
              <w:fldChar w:fldCharType="begin"/>
            </w:r>
            <w:r w:rsidR="006641E1">
              <w:rPr>
                <w:noProof/>
                <w:webHidden/>
              </w:rPr>
              <w:instrText xml:space="preserve"> PAGEREF _Toc66579707 \h </w:instrText>
            </w:r>
            <w:r w:rsidR="006641E1">
              <w:rPr>
                <w:noProof/>
                <w:webHidden/>
              </w:rPr>
            </w:r>
            <w:r w:rsidR="006641E1">
              <w:rPr>
                <w:noProof/>
                <w:webHidden/>
              </w:rPr>
              <w:fldChar w:fldCharType="separate"/>
            </w:r>
            <w:r w:rsidR="006641E1">
              <w:rPr>
                <w:noProof/>
                <w:webHidden/>
              </w:rPr>
              <w:t>2</w:t>
            </w:r>
            <w:r w:rsidR="006641E1">
              <w:rPr>
                <w:noProof/>
                <w:webHidden/>
              </w:rPr>
              <w:fldChar w:fldCharType="end"/>
            </w:r>
          </w:hyperlink>
        </w:p>
        <w:p w14:paraId="35373B91" w14:textId="7AE56BBA" w:rsidR="006641E1" w:rsidRDefault="00A643AC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hAnsiTheme="minorHAnsi"/>
              <w:noProof/>
              <w:kern w:val="0"/>
              <w:sz w:val="22"/>
              <w:lang w:eastAsia="en-US" w:bidi="he-IL"/>
            </w:rPr>
          </w:pPr>
          <w:hyperlink w:anchor="_Toc66579708" w:history="1">
            <w:r w:rsidR="006641E1" w:rsidRPr="001150FE">
              <w:rPr>
                <w:rStyle w:val="Hyperlink"/>
                <w:iCs/>
                <w:noProof/>
              </w:rPr>
              <w:t>2</w:t>
            </w:r>
            <w:r w:rsidR="006641E1">
              <w:rPr>
                <w:rFonts w:asciiTheme="minorHAnsi" w:hAnsiTheme="minorHAnsi"/>
                <w:noProof/>
                <w:kern w:val="0"/>
                <w:sz w:val="22"/>
                <w:lang w:eastAsia="en-US" w:bidi="he-IL"/>
              </w:rPr>
              <w:tab/>
            </w:r>
            <w:r w:rsidR="006641E1" w:rsidRPr="001150FE">
              <w:rPr>
                <w:rStyle w:val="Hyperlink"/>
                <w:noProof/>
              </w:rPr>
              <w:t>List of contact available from the vendor and timeframe</w:t>
            </w:r>
            <w:r w:rsidR="006641E1">
              <w:rPr>
                <w:noProof/>
                <w:webHidden/>
              </w:rPr>
              <w:tab/>
            </w:r>
            <w:r w:rsidR="006641E1">
              <w:rPr>
                <w:noProof/>
                <w:webHidden/>
              </w:rPr>
              <w:fldChar w:fldCharType="begin"/>
            </w:r>
            <w:r w:rsidR="006641E1">
              <w:rPr>
                <w:noProof/>
                <w:webHidden/>
              </w:rPr>
              <w:instrText xml:space="preserve"> PAGEREF _Toc66579708 \h </w:instrText>
            </w:r>
            <w:r w:rsidR="006641E1">
              <w:rPr>
                <w:noProof/>
                <w:webHidden/>
              </w:rPr>
            </w:r>
            <w:r w:rsidR="006641E1">
              <w:rPr>
                <w:noProof/>
                <w:webHidden/>
              </w:rPr>
              <w:fldChar w:fldCharType="separate"/>
            </w:r>
            <w:r w:rsidR="006641E1">
              <w:rPr>
                <w:noProof/>
                <w:webHidden/>
              </w:rPr>
              <w:t>3</w:t>
            </w:r>
            <w:r w:rsidR="006641E1">
              <w:rPr>
                <w:noProof/>
                <w:webHidden/>
              </w:rPr>
              <w:fldChar w:fldCharType="end"/>
            </w:r>
          </w:hyperlink>
        </w:p>
        <w:p w14:paraId="22F4F308" w14:textId="37AECEE7" w:rsidR="006641E1" w:rsidRDefault="00A643AC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hAnsiTheme="minorHAnsi"/>
              <w:noProof/>
              <w:kern w:val="0"/>
              <w:sz w:val="22"/>
              <w:lang w:eastAsia="en-US" w:bidi="he-IL"/>
            </w:rPr>
          </w:pPr>
          <w:hyperlink w:anchor="_Toc66579709" w:history="1">
            <w:r w:rsidR="006641E1" w:rsidRPr="001150FE">
              <w:rPr>
                <w:rStyle w:val="Hyperlink"/>
                <w:iCs/>
                <w:noProof/>
              </w:rPr>
              <w:t>3</w:t>
            </w:r>
            <w:r w:rsidR="006641E1">
              <w:rPr>
                <w:rFonts w:asciiTheme="minorHAnsi" w:hAnsiTheme="minorHAnsi"/>
                <w:noProof/>
                <w:kern w:val="0"/>
                <w:sz w:val="22"/>
                <w:lang w:eastAsia="en-US" w:bidi="he-IL"/>
              </w:rPr>
              <w:tab/>
            </w:r>
            <w:r w:rsidR="006641E1" w:rsidRPr="001150FE">
              <w:rPr>
                <w:rStyle w:val="Hyperlink"/>
                <w:noProof/>
              </w:rPr>
              <w:t>Testing performed on the version</w:t>
            </w:r>
            <w:r w:rsidR="006641E1">
              <w:rPr>
                <w:noProof/>
                <w:webHidden/>
              </w:rPr>
              <w:tab/>
            </w:r>
            <w:r w:rsidR="006641E1">
              <w:rPr>
                <w:noProof/>
                <w:webHidden/>
              </w:rPr>
              <w:fldChar w:fldCharType="begin"/>
            </w:r>
            <w:r w:rsidR="006641E1">
              <w:rPr>
                <w:noProof/>
                <w:webHidden/>
              </w:rPr>
              <w:instrText xml:space="preserve"> PAGEREF _Toc66579709 \h </w:instrText>
            </w:r>
            <w:r w:rsidR="006641E1">
              <w:rPr>
                <w:noProof/>
                <w:webHidden/>
              </w:rPr>
            </w:r>
            <w:r w:rsidR="006641E1">
              <w:rPr>
                <w:noProof/>
                <w:webHidden/>
              </w:rPr>
              <w:fldChar w:fldCharType="separate"/>
            </w:r>
            <w:r w:rsidR="006641E1">
              <w:rPr>
                <w:noProof/>
                <w:webHidden/>
              </w:rPr>
              <w:t>4</w:t>
            </w:r>
            <w:r w:rsidR="006641E1">
              <w:rPr>
                <w:noProof/>
                <w:webHidden/>
              </w:rPr>
              <w:fldChar w:fldCharType="end"/>
            </w:r>
          </w:hyperlink>
        </w:p>
        <w:p w14:paraId="2A1C4D14" w14:textId="342DD075" w:rsidR="006641E1" w:rsidRDefault="00A643AC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hAnsiTheme="minorHAnsi"/>
              <w:noProof/>
              <w:kern w:val="0"/>
              <w:sz w:val="22"/>
              <w:lang w:eastAsia="en-US" w:bidi="he-IL"/>
            </w:rPr>
          </w:pPr>
          <w:hyperlink w:anchor="_Toc66579710" w:history="1">
            <w:r w:rsidR="006641E1" w:rsidRPr="001150FE">
              <w:rPr>
                <w:rStyle w:val="Hyperlink"/>
                <w:iCs/>
                <w:noProof/>
              </w:rPr>
              <w:t>4</w:t>
            </w:r>
            <w:r w:rsidR="006641E1">
              <w:rPr>
                <w:rFonts w:asciiTheme="minorHAnsi" w:hAnsiTheme="minorHAnsi"/>
                <w:noProof/>
                <w:kern w:val="0"/>
                <w:sz w:val="22"/>
                <w:lang w:eastAsia="en-US" w:bidi="he-IL"/>
              </w:rPr>
              <w:tab/>
            </w:r>
            <w:r w:rsidR="006641E1" w:rsidRPr="001150FE">
              <w:rPr>
                <w:rStyle w:val="Hyperlink"/>
                <w:noProof/>
              </w:rPr>
              <w:t>Step by step instruction for the changes</w:t>
            </w:r>
            <w:r w:rsidR="006641E1">
              <w:rPr>
                <w:noProof/>
                <w:webHidden/>
              </w:rPr>
              <w:tab/>
            </w:r>
            <w:r w:rsidR="006641E1">
              <w:rPr>
                <w:noProof/>
                <w:webHidden/>
              </w:rPr>
              <w:fldChar w:fldCharType="begin"/>
            </w:r>
            <w:r w:rsidR="006641E1">
              <w:rPr>
                <w:noProof/>
                <w:webHidden/>
              </w:rPr>
              <w:instrText xml:space="preserve"> PAGEREF _Toc66579710 \h </w:instrText>
            </w:r>
            <w:r w:rsidR="006641E1">
              <w:rPr>
                <w:noProof/>
                <w:webHidden/>
              </w:rPr>
            </w:r>
            <w:r w:rsidR="006641E1">
              <w:rPr>
                <w:noProof/>
                <w:webHidden/>
              </w:rPr>
              <w:fldChar w:fldCharType="separate"/>
            </w:r>
            <w:r w:rsidR="006641E1">
              <w:rPr>
                <w:noProof/>
                <w:webHidden/>
              </w:rPr>
              <w:t>5</w:t>
            </w:r>
            <w:r w:rsidR="006641E1">
              <w:rPr>
                <w:noProof/>
                <w:webHidden/>
              </w:rPr>
              <w:fldChar w:fldCharType="end"/>
            </w:r>
          </w:hyperlink>
        </w:p>
        <w:p w14:paraId="1AC5C392" w14:textId="58E5CC68" w:rsidR="006641E1" w:rsidRDefault="00A643AC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hAnsiTheme="minorHAnsi"/>
              <w:noProof/>
              <w:kern w:val="0"/>
              <w:sz w:val="22"/>
              <w:lang w:eastAsia="en-US" w:bidi="he-IL"/>
            </w:rPr>
          </w:pPr>
          <w:hyperlink w:anchor="_Toc66579711" w:history="1">
            <w:r w:rsidR="006641E1" w:rsidRPr="001150FE">
              <w:rPr>
                <w:rStyle w:val="Hyperlink"/>
                <w:iCs/>
                <w:noProof/>
              </w:rPr>
              <w:t>5</w:t>
            </w:r>
            <w:r w:rsidR="006641E1">
              <w:rPr>
                <w:rFonts w:asciiTheme="minorHAnsi" w:hAnsiTheme="minorHAnsi"/>
                <w:noProof/>
                <w:kern w:val="0"/>
                <w:sz w:val="22"/>
                <w:lang w:eastAsia="en-US" w:bidi="he-IL"/>
              </w:rPr>
              <w:tab/>
            </w:r>
            <w:r w:rsidR="006641E1" w:rsidRPr="001150FE">
              <w:rPr>
                <w:rStyle w:val="Hyperlink"/>
                <w:noProof/>
              </w:rPr>
              <w:t>Rollback procedure</w:t>
            </w:r>
            <w:r w:rsidR="006641E1">
              <w:rPr>
                <w:noProof/>
                <w:webHidden/>
              </w:rPr>
              <w:tab/>
            </w:r>
            <w:r w:rsidR="006641E1">
              <w:rPr>
                <w:noProof/>
                <w:webHidden/>
              </w:rPr>
              <w:fldChar w:fldCharType="begin"/>
            </w:r>
            <w:r w:rsidR="006641E1">
              <w:rPr>
                <w:noProof/>
                <w:webHidden/>
              </w:rPr>
              <w:instrText xml:space="preserve"> PAGEREF _Toc66579711 \h </w:instrText>
            </w:r>
            <w:r w:rsidR="006641E1">
              <w:rPr>
                <w:noProof/>
                <w:webHidden/>
              </w:rPr>
            </w:r>
            <w:r w:rsidR="006641E1">
              <w:rPr>
                <w:noProof/>
                <w:webHidden/>
              </w:rPr>
              <w:fldChar w:fldCharType="separate"/>
            </w:r>
            <w:r w:rsidR="006641E1">
              <w:rPr>
                <w:noProof/>
                <w:webHidden/>
              </w:rPr>
              <w:t>6</w:t>
            </w:r>
            <w:r w:rsidR="006641E1">
              <w:rPr>
                <w:noProof/>
                <w:webHidden/>
              </w:rPr>
              <w:fldChar w:fldCharType="end"/>
            </w:r>
          </w:hyperlink>
        </w:p>
        <w:p w14:paraId="2FEC8092" w14:textId="16071709" w:rsidR="006641E1" w:rsidRDefault="00A643AC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hAnsiTheme="minorHAnsi"/>
              <w:noProof/>
              <w:kern w:val="0"/>
              <w:sz w:val="22"/>
              <w:lang w:eastAsia="en-US" w:bidi="he-IL"/>
            </w:rPr>
          </w:pPr>
          <w:hyperlink w:anchor="_Toc66579712" w:history="1">
            <w:r w:rsidR="006641E1" w:rsidRPr="001150FE">
              <w:rPr>
                <w:rStyle w:val="Hyperlink"/>
                <w:iCs/>
                <w:noProof/>
              </w:rPr>
              <w:t>6</w:t>
            </w:r>
            <w:r w:rsidR="006641E1">
              <w:rPr>
                <w:rFonts w:asciiTheme="minorHAnsi" w:hAnsiTheme="minorHAnsi"/>
                <w:noProof/>
                <w:kern w:val="0"/>
                <w:sz w:val="22"/>
                <w:lang w:eastAsia="en-US" w:bidi="he-IL"/>
              </w:rPr>
              <w:tab/>
            </w:r>
            <w:r w:rsidR="006641E1" w:rsidRPr="001150FE">
              <w:rPr>
                <w:rStyle w:val="Hyperlink"/>
                <w:noProof/>
              </w:rPr>
              <w:t>Possible scenarios and responses</w:t>
            </w:r>
            <w:r w:rsidR="006641E1">
              <w:rPr>
                <w:noProof/>
                <w:webHidden/>
              </w:rPr>
              <w:tab/>
            </w:r>
            <w:r w:rsidR="006641E1">
              <w:rPr>
                <w:noProof/>
                <w:webHidden/>
              </w:rPr>
              <w:fldChar w:fldCharType="begin"/>
            </w:r>
            <w:r w:rsidR="006641E1">
              <w:rPr>
                <w:noProof/>
                <w:webHidden/>
              </w:rPr>
              <w:instrText xml:space="preserve"> PAGEREF _Toc66579712 \h </w:instrText>
            </w:r>
            <w:r w:rsidR="006641E1">
              <w:rPr>
                <w:noProof/>
                <w:webHidden/>
              </w:rPr>
            </w:r>
            <w:r w:rsidR="006641E1">
              <w:rPr>
                <w:noProof/>
                <w:webHidden/>
              </w:rPr>
              <w:fldChar w:fldCharType="separate"/>
            </w:r>
            <w:r w:rsidR="006641E1">
              <w:rPr>
                <w:noProof/>
                <w:webHidden/>
              </w:rPr>
              <w:t>7</w:t>
            </w:r>
            <w:r w:rsidR="006641E1">
              <w:rPr>
                <w:noProof/>
                <w:webHidden/>
              </w:rPr>
              <w:fldChar w:fldCharType="end"/>
            </w:r>
          </w:hyperlink>
        </w:p>
        <w:p w14:paraId="2259E53E" w14:textId="1F0D3449" w:rsidR="0085129B" w:rsidRPr="0085129B" w:rsidRDefault="00A47662" w:rsidP="0085129B">
          <w:pPr>
            <w:pStyle w:val="TOC3"/>
            <w:tabs>
              <w:tab w:val="right" w:leader="dot" w:pos="9350"/>
            </w:tabs>
            <w:spacing w:line="312" w:lineRule="auto"/>
            <w:rPr>
              <w:bCs/>
              <w:noProof/>
              <w:kern w:val="0"/>
            </w:rPr>
          </w:pPr>
          <w:r>
            <w:rPr>
              <w:b/>
              <w:bCs/>
              <w:noProof/>
              <w:kern w:val="0"/>
              <w:sz w:val="32"/>
              <w:szCs w:val="28"/>
            </w:rPr>
            <w:fldChar w:fldCharType="end"/>
          </w:r>
        </w:p>
      </w:sdtContent>
    </w:sdt>
    <w:p w14:paraId="29B6338C" w14:textId="592A8FC2" w:rsidR="005031D5" w:rsidRDefault="001850F8" w:rsidP="005031D5">
      <w:pPr>
        <w:pStyle w:val="Heading1"/>
      </w:pPr>
      <w:bookmarkStart w:id="1" w:name="_Toc66579707"/>
      <w:r>
        <w:lastRenderedPageBreak/>
        <w:t>Purpose</w:t>
      </w:r>
      <w:bookmarkEnd w:id="1"/>
    </w:p>
    <w:p w14:paraId="1C62D0DD" w14:textId="268BD0DA" w:rsidR="00E16A18" w:rsidRPr="00896F29" w:rsidRDefault="00896F29" w:rsidP="00615215">
      <w:pPr>
        <w:rPr>
          <w:i/>
          <w:iCs/>
        </w:rPr>
      </w:pPr>
      <w:r w:rsidRPr="00896F29">
        <w:rPr>
          <w:i/>
          <w:iCs/>
        </w:rPr>
        <w:t>Please Fill in the Purpose of the Change / professional Service / Update.</w:t>
      </w:r>
    </w:p>
    <w:p w14:paraId="2882296C" w14:textId="2CABE372" w:rsidR="00001249" w:rsidRDefault="00001249" w:rsidP="00001249">
      <w:pPr>
        <w:pStyle w:val="Heading1"/>
      </w:pPr>
      <w:bookmarkStart w:id="2" w:name="_Toc66579708"/>
      <w:r>
        <w:lastRenderedPageBreak/>
        <w:t>List of contact available</w:t>
      </w:r>
      <w:r w:rsidR="00BC2A78">
        <w:t xml:space="preserve"> from the vendor</w:t>
      </w:r>
      <w:r w:rsidR="00854EA5">
        <w:t xml:space="preserve"> and timeframe</w:t>
      </w:r>
      <w:bookmarkEnd w:id="2"/>
    </w:p>
    <w:p w14:paraId="669DC39B" w14:textId="77777777" w:rsidR="00896F29" w:rsidRDefault="004440B9" w:rsidP="00CD6BD3">
      <w:r>
        <w:t xml:space="preserve">Proposed time for the production changes: </w:t>
      </w:r>
    </w:p>
    <w:p w14:paraId="1FE95DCB" w14:textId="0E0D06D5" w:rsidR="004440B9" w:rsidRPr="00896F29" w:rsidRDefault="00896F29" w:rsidP="00CD6BD3">
      <w:pPr>
        <w:rPr>
          <w:i/>
          <w:iCs/>
          <w:rtl/>
          <w:lang w:bidi="he-IL"/>
        </w:rPr>
      </w:pPr>
      <w:r w:rsidRPr="00896F29">
        <w:rPr>
          <w:i/>
          <w:iCs/>
        </w:rPr>
        <w:t>Fill in here the proposed time and date for the change / update</w:t>
      </w:r>
    </w:p>
    <w:tbl>
      <w:tblPr>
        <w:tblStyle w:val="TableGrid"/>
        <w:tblW w:w="0" w:type="auto"/>
        <w:tblInd w:w="72" w:type="dxa"/>
        <w:tblLook w:val="04A0" w:firstRow="1" w:lastRow="0" w:firstColumn="1" w:lastColumn="0" w:noHBand="0" w:noVBand="1"/>
      </w:tblPr>
      <w:tblGrid>
        <w:gridCol w:w="4640"/>
        <w:gridCol w:w="4638"/>
      </w:tblGrid>
      <w:tr w:rsidR="00E7694E" w14:paraId="300C940F" w14:textId="77777777" w:rsidTr="005C5BA6">
        <w:tc>
          <w:tcPr>
            <w:tcW w:w="4640" w:type="dxa"/>
          </w:tcPr>
          <w:p w14:paraId="2CD2B345" w14:textId="5780A66D" w:rsidR="00E7694E" w:rsidRDefault="00E7694E" w:rsidP="00854EA5">
            <w:pPr>
              <w:ind w:left="0"/>
            </w:pPr>
            <w:r>
              <w:t>Role</w:t>
            </w:r>
            <w:r w:rsidR="00896F29">
              <w:t xml:space="preserve"> / Position</w:t>
            </w:r>
          </w:p>
        </w:tc>
        <w:tc>
          <w:tcPr>
            <w:tcW w:w="4638" w:type="dxa"/>
          </w:tcPr>
          <w:p w14:paraId="2A34361C" w14:textId="1E014910" w:rsidR="00E7694E" w:rsidRPr="00896F29" w:rsidRDefault="00896F29" w:rsidP="00854EA5">
            <w:pPr>
              <w:ind w:left="0"/>
              <w:rPr>
                <w:i/>
                <w:iCs/>
              </w:rPr>
            </w:pPr>
            <w:r w:rsidRPr="00896F29">
              <w:rPr>
                <w:i/>
                <w:iCs/>
              </w:rPr>
              <w:t>Fill here</w:t>
            </w:r>
          </w:p>
        </w:tc>
      </w:tr>
      <w:tr w:rsidR="00896F29" w14:paraId="5B59D143" w14:textId="77777777" w:rsidTr="005C5BA6">
        <w:tc>
          <w:tcPr>
            <w:tcW w:w="4640" w:type="dxa"/>
          </w:tcPr>
          <w:p w14:paraId="312361F3" w14:textId="51960E1F" w:rsidR="00896F29" w:rsidRDefault="00896F29" w:rsidP="00896F29">
            <w:pPr>
              <w:ind w:left="0"/>
            </w:pPr>
            <w:r>
              <w:t xml:space="preserve">Contact </w:t>
            </w:r>
            <w:r>
              <w:t>Name and phone number</w:t>
            </w:r>
          </w:p>
        </w:tc>
        <w:tc>
          <w:tcPr>
            <w:tcW w:w="4638" w:type="dxa"/>
          </w:tcPr>
          <w:p w14:paraId="35716C70" w14:textId="2BC6846C" w:rsidR="00896F29" w:rsidRDefault="00896F29" w:rsidP="00896F29">
            <w:pPr>
              <w:ind w:left="0"/>
            </w:pPr>
            <w:r w:rsidRPr="00896F29">
              <w:rPr>
                <w:i/>
                <w:iCs/>
              </w:rPr>
              <w:t>Fill here</w:t>
            </w:r>
          </w:p>
        </w:tc>
      </w:tr>
      <w:tr w:rsidR="00896F29" w14:paraId="29601A40" w14:textId="77777777" w:rsidTr="005C5BA6">
        <w:tc>
          <w:tcPr>
            <w:tcW w:w="4640" w:type="dxa"/>
          </w:tcPr>
          <w:p w14:paraId="6D98CCA7" w14:textId="38C52BD0" w:rsidR="00896F29" w:rsidRDefault="00896F29" w:rsidP="00896F29">
            <w:pPr>
              <w:ind w:left="0"/>
            </w:pPr>
            <w:r>
              <w:t>Who will be Responsible for performing the changes</w:t>
            </w:r>
          </w:p>
        </w:tc>
        <w:tc>
          <w:tcPr>
            <w:tcW w:w="4638" w:type="dxa"/>
          </w:tcPr>
          <w:p w14:paraId="19F00E45" w14:textId="63E4F548" w:rsidR="00896F29" w:rsidRDefault="00896F29" w:rsidP="00896F29">
            <w:pPr>
              <w:ind w:left="0"/>
              <w:rPr>
                <w:rtl/>
                <w:lang w:bidi="he-IL"/>
              </w:rPr>
            </w:pPr>
            <w:r w:rsidRPr="00896F29">
              <w:rPr>
                <w:i/>
                <w:iCs/>
              </w:rPr>
              <w:t xml:space="preserve">Fill </w:t>
            </w:r>
            <w:r w:rsidR="00A643AC">
              <w:rPr>
                <w:i/>
                <w:iCs/>
              </w:rPr>
              <w:t xml:space="preserve">VPN </w:t>
            </w:r>
            <w:r w:rsidR="00664110">
              <w:rPr>
                <w:i/>
                <w:iCs/>
              </w:rPr>
              <w:t xml:space="preserve">user names </w:t>
            </w:r>
            <w:r w:rsidRPr="00896F29">
              <w:rPr>
                <w:i/>
                <w:iCs/>
              </w:rPr>
              <w:t>here</w:t>
            </w:r>
          </w:p>
        </w:tc>
      </w:tr>
      <w:tr w:rsidR="00896F29" w14:paraId="25836D79" w14:textId="77777777" w:rsidTr="005C5BA6">
        <w:tc>
          <w:tcPr>
            <w:tcW w:w="4640" w:type="dxa"/>
          </w:tcPr>
          <w:p w14:paraId="4E5C443F" w14:textId="14ADDFF7" w:rsidR="00896F29" w:rsidRDefault="00896F29" w:rsidP="00896F29">
            <w:pPr>
              <w:ind w:left="0"/>
            </w:pPr>
            <w:r>
              <w:t>Vendor</w:t>
            </w:r>
          </w:p>
        </w:tc>
        <w:tc>
          <w:tcPr>
            <w:tcW w:w="4638" w:type="dxa"/>
          </w:tcPr>
          <w:p w14:paraId="44B316ED" w14:textId="6BC63E0B" w:rsidR="00896F29" w:rsidRPr="00896F29" w:rsidRDefault="00896F29" w:rsidP="00896F29">
            <w:pPr>
              <w:ind w:left="0"/>
              <w:rPr>
                <w:lang w:bidi="he-IL"/>
              </w:rPr>
            </w:pPr>
            <w:r w:rsidRPr="00896F29">
              <w:t>TA9</w:t>
            </w:r>
          </w:p>
        </w:tc>
      </w:tr>
      <w:tr w:rsidR="00896F29" w14:paraId="2CC7C325" w14:textId="77777777" w:rsidTr="005C5BA6">
        <w:tc>
          <w:tcPr>
            <w:tcW w:w="4640" w:type="dxa"/>
          </w:tcPr>
          <w:p w14:paraId="568C7875" w14:textId="7D593D58" w:rsidR="00896F29" w:rsidRDefault="00896F29" w:rsidP="00896F29">
            <w:pPr>
              <w:ind w:left="0"/>
            </w:pPr>
            <w:r>
              <w:t>VPN Access time range (From)</w:t>
            </w:r>
          </w:p>
        </w:tc>
        <w:tc>
          <w:tcPr>
            <w:tcW w:w="4638" w:type="dxa"/>
          </w:tcPr>
          <w:p w14:paraId="65F61670" w14:textId="76A61F7F" w:rsidR="00896F29" w:rsidRPr="00896F29" w:rsidRDefault="00896F29" w:rsidP="00896F29">
            <w:pPr>
              <w:ind w:left="0"/>
            </w:pPr>
            <w:r w:rsidRPr="00896F29">
              <w:rPr>
                <w:i/>
                <w:iCs/>
              </w:rPr>
              <w:t>Fill here</w:t>
            </w:r>
          </w:p>
        </w:tc>
      </w:tr>
      <w:tr w:rsidR="00896F29" w14:paraId="36108D41" w14:textId="77777777" w:rsidTr="005C5BA6">
        <w:tc>
          <w:tcPr>
            <w:tcW w:w="4640" w:type="dxa"/>
          </w:tcPr>
          <w:p w14:paraId="2D64242A" w14:textId="61B7B482" w:rsidR="00896F29" w:rsidRDefault="00896F29" w:rsidP="00896F29">
            <w:pPr>
              <w:ind w:left="0"/>
            </w:pPr>
            <w:r>
              <w:t>VPN Access time range (</w:t>
            </w:r>
            <w:r>
              <w:t>To</w:t>
            </w:r>
            <w:r>
              <w:t>)</w:t>
            </w:r>
          </w:p>
        </w:tc>
        <w:tc>
          <w:tcPr>
            <w:tcW w:w="4638" w:type="dxa"/>
          </w:tcPr>
          <w:p w14:paraId="75CC34BF" w14:textId="1D330884" w:rsidR="00896F29" w:rsidRPr="00896F29" w:rsidRDefault="00896F29" w:rsidP="00896F29">
            <w:pPr>
              <w:ind w:left="0"/>
            </w:pPr>
            <w:r w:rsidRPr="00896F29">
              <w:rPr>
                <w:i/>
                <w:iCs/>
              </w:rPr>
              <w:t>Fill here</w:t>
            </w:r>
          </w:p>
        </w:tc>
      </w:tr>
      <w:tr w:rsidR="00896F29" w14:paraId="4E7262BA" w14:textId="77777777" w:rsidTr="005C5BA6">
        <w:tc>
          <w:tcPr>
            <w:tcW w:w="4640" w:type="dxa"/>
          </w:tcPr>
          <w:p w14:paraId="7E372FB4" w14:textId="3D5029E5" w:rsidR="00896F29" w:rsidRDefault="00896F29" w:rsidP="00896F29">
            <w:pPr>
              <w:tabs>
                <w:tab w:val="left" w:pos="1389"/>
              </w:tabs>
              <w:ind w:left="0"/>
            </w:pPr>
            <w:r>
              <w:t xml:space="preserve">Day’s total </w:t>
            </w:r>
          </w:p>
        </w:tc>
        <w:tc>
          <w:tcPr>
            <w:tcW w:w="4638" w:type="dxa"/>
          </w:tcPr>
          <w:p w14:paraId="262E0494" w14:textId="4CF4CE72" w:rsidR="00896F29" w:rsidRPr="00896F29" w:rsidRDefault="00896F29" w:rsidP="00896F29">
            <w:pPr>
              <w:ind w:left="0"/>
            </w:pPr>
            <w:r w:rsidRPr="00896F29">
              <w:rPr>
                <w:i/>
                <w:iCs/>
              </w:rPr>
              <w:t>Fill here</w:t>
            </w:r>
          </w:p>
        </w:tc>
      </w:tr>
      <w:tr w:rsidR="00664110" w14:paraId="296202B0" w14:textId="77777777" w:rsidTr="005C5BA6">
        <w:tc>
          <w:tcPr>
            <w:tcW w:w="4640" w:type="dxa"/>
          </w:tcPr>
          <w:p w14:paraId="2526F748" w14:textId="6A0E888F" w:rsidR="00664110" w:rsidRDefault="00664110" w:rsidP="00896F29">
            <w:pPr>
              <w:tabs>
                <w:tab w:val="left" w:pos="1389"/>
              </w:tabs>
              <w:ind w:left="0"/>
            </w:pPr>
            <w:r>
              <w:t>Shutdown Required</w:t>
            </w:r>
          </w:p>
        </w:tc>
        <w:tc>
          <w:tcPr>
            <w:tcW w:w="4638" w:type="dxa"/>
          </w:tcPr>
          <w:p w14:paraId="62E940A6" w14:textId="6B29675F" w:rsidR="00664110" w:rsidRPr="00896F29" w:rsidRDefault="00664110" w:rsidP="00896F29">
            <w:pPr>
              <w:ind w:left="0"/>
              <w:rPr>
                <w:i/>
                <w:iCs/>
              </w:rPr>
            </w:pPr>
            <w:r>
              <w:rPr>
                <w:i/>
                <w:iCs/>
              </w:rPr>
              <w:t>Choose Yes/No</w:t>
            </w:r>
          </w:p>
        </w:tc>
      </w:tr>
      <w:tr w:rsidR="00664110" w14:paraId="48738098" w14:textId="77777777" w:rsidTr="005C5BA6">
        <w:tc>
          <w:tcPr>
            <w:tcW w:w="4640" w:type="dxa"/>
          </w:tcPr>
          <w:p w14:paraId="10FEBD71" w14:textId="7B637E01" w:rsidR="00664110" w:rsidRDefault="00664110" w:rsidP="00664110">
            <w:pPr>
              <w:tabs>
                <w:tab w:val="left" w:pos="1389"/>
              </w:tabs>
              <w:ind w:left="0"/>
            </w:pPr>
            <w:r>
              <w:t xml:space="preserve">Shutdown Duration </w:t>
            </w:r>
          </w:p>
        </w:tc>
        <w:tc>
          <w:tcPr>
            <w:tcW w:w="4638" w:type="dxa"/>
          </w:tcPr>
          <w:p w14:paraId="17B651F9" w14:textId="225F103B" w:rsidR="00664110" w:rsidRPr="00896F29" w:rsidRDefault="00664110" w:rsidP="00664110">
            <w:pPr>
              <w:ind w:left="0"/>
              <w:rPr>
                <w:i/>
                <w:iCs/>
              </w:rPr>
            </w:pPr>
            <w:r w:rsidRPr="00896F29">
              <w:rPr>
                <w:i/>
                <w:iCs/>
              </w:rPr>
              <w:t>Fill here</w:t>
            </w:r>
            <w:r>
              <w:rPr>
                <w:i/>
                <w:iCs/>
              </w:rPr>
              <w:t xml:space="preserve"> or keep empty if no </w:t>
            </w:r>
          </w:p>
        </w:tc>
      </w:tr>
    </w:tbl>
    <w:p w14:paraId="0198454F" w14:textId="77777777" w:rsidR="00E7694E" w:rsidRDefault="00E7694E" w:rsidP="00854EA5"/>
    <w:p w14:paraId="5A320D86" w14:textId="77777777" w:rsidR="00AF2250" w:rsidRPr="00854EA5" w:rsidRDefault="00AF2250" w:rsidP="00854EA5"/>
    <w:p w14:paraId="2154F8C6" w14:textId="42D0F91D" w:rsidR="001850F8" w:rsidRDefault="0030438A" w:rsidP="005031D5">
      <w:pPr>
        <w:pStyle w:val="Heading1"/>
      </w:pPr>
      <w:bookmarkStart w:id="3" w:name="_Toc66579709"/>
      <w:r>
        <w:lastRenderedPageBreak/>
        <w:t>T</w:t>
      </w:r>
      <w:r w:rsidR="001850F8">
        <w:t>esting</w:t>
      </w:r>
      <w:r w:rsidR="009A2D44">
        <w:t xml:space="preserve"> </w:t>
      </w:r>
      <w:bookmarkEnd w:id="3"/>
    </w:p>
    <w:p w14:paraId="0477EAFD" w14:textId="771FCAF9" w:rsidR="00896F29" w:rsidRDefault="00896F29" w:rsidP="00896F29">
      <w:pPr>
        <w:pStyle w:val="Heading2"/>
      </w:pPr>
      <w:r>
        <w:t>Preformed on the version / installed files</w:t>
      </w:r>
    </w:p>
    <w:p w14:paraId="146CFF88" w14:textId="4B713138" w:rsidR="00B654A0" w:rsidRDefault="00AA3225" w:rsidP="007F5E80">
      <w:r>
        <w:t>The version</w:t>
      </w:r>
      <w:r w:rsidR="00896F29">
        <w:t>/files</w:t>
      </w:r>
      <w:r>
        <w:t xml:space="preserve"> was</w:t>
      </w:r>
      <w:r w:rsidR="00896F29">
        <w:t>/were</w:t>
      </w:r>
      <w:r>
        <w:t xml:space="preserve"> tested </w:t>
      </w:r>
      <w:r w:rsidR="00ED4D29">
        <w:t>in the separate testing environment with the same versions of other services as deployed at the customer site. The following tests were performed:</w:t>
      </w:r>
    </w:p>
    <w:p w14:paraId="72F813AB" w14:textId="77777777" w:rsidR="00896F29" w:rsidRDefault="00896F29" w:rsidP="00896F29">
      <w:pPr>
        <w:rPr>
          <w:i/>
          <w:iCs/>
        </w:rPr>
      </w:pPr>
      <w:bookmarkStart w:id="4" w:name="_Toc66579710"/>
      <w:r w:rsidRPr="00896F29">
        <w:rPr>
          <w:i/>
          <w:iCs/>
        </w:rPr>
        <w:t xml:space="preserve">Fill in here the </w:t>
      </w:r>
      <w:r>
        <w:rPr>
          <w:i/>
          <w:iCs/>
        </w:rPr>
        <w:t>testing did</w:t>
      </w:r>
    </w:p>
    <w:p w14:paraId="4AE33602" w14:textId="77777777" w:rsidR="00896F29" w:rsidRDefault="00896F29" w:rsidP="00896F29">
      <w:pPr>
        <w:rPr>
          <w:i/>
          <w:iCs/>
        </w:rPr>
      </w:pPr>
    </w:p>
    <w:p w14:paraId="40DEC1A2" w14:textId="4608893D" w:rsidR="00896F29" w:rsidRDefault="00896F29" w:rsidP="00896F29">
      <w:pPr>
        <w:pStyle w:val="Heading2"/>
      </w:pPr>
      <w:r>
        <w:t xml:space="preserve">To be preformed after installation </w:t>
      </w:r>
    </w:p>
    <w:p w14:paraId="5085B86F" w14:textId="34F9C9B0" w:rsidR="00896F29" w:rsidRPr="00896F29" w:rsidRDefault="00896F29" w:rsidP="00896F29">
      <w:pPr>
        <w:rPr>
          <w:rFonts w:hint="cs"/>
          <w:i/>
          <w:iCs/>
          <w:rtl/>
          <w:lang w:bidi="he-IL"/>
        </w:rPr>
      </w:pPr>
      <w:r w:rsidRPr="00896F29">
        <w:rPr>
          <w:i/>
          <w:iCs/>
        </w:rPr>
        <w:t xml:space="preserve">Fill in here the </w:t>
      </w:r>
      <w:r>
        <w:rPr>
          <w:i/>
          <w:iCs/>
        </w:rPr>
        <w:t>test</w:t>
      </w:r>
      <w:r>
        <w:rPr>
          <w:i/>
          <w:iCs/>
        </w:rPr>
        <w:t xml:space="preserve"> list we will be conducting</w:t>
      </w:r>
    </w:p>
    <w:p w14:paraId="4DE457CD" w14:textId="4EA16964" w:rsidR="005031D5" w:rsidRDefault="001850F8" w:rsidP="005031D5">
      <w:pPr>
        <w:pStyle w:val="Heading1"/>
      </w:pPr>
      <w:r>
        <w:lastRenderedPageBreak/>
        <w:t>Step by step instruction for the changes</w:t>
      </w:r>
      <w:bookmarkEnd w:id="4"/>
    </w:p>
    <w:p w14:paraId="7B650033" w14:textId="5F7EC394" w:rsidR="00664110" w:rsidRPr="00896F29" w:rsidRDefault="00664110" w:rsidP="00664110">
      <w:pPr>
        <w:rPr>
          <w:rFonts w:hint="cs"/>
          <w:i/>
          <w:iCs/>
          <w:rtl/>
          <w:lang w:bidi="he-IL"/>
        </w:rPr>
      </w:pPr>
      <w:r>
        <w:rPr>
          <w:i/>
          <w:iCs/>
        </w:rPr>
        <w:t xml:space="preserve">Fill </w:t>
      </w:r>
      <w:r w:rsidRPr="00896F29">
        <w:rPr>
          <w:i/>
          <w:iCs/>
        </w:rPr>
        <w:t xml:space="preserve">in here the </w:t>
      </w:r>
      <w:r>
        <w:rPr>
          <w:i/>
          <w:iCs/>
        </w:rPr>
        <w:t>step-by-step list of actions, include the required personal needed (TA9/Rayzone)</w:t>
      </w:r>
    </w:p>
    <w:p w14:paraId="12C250B8" w14:textId="439F53EC" w:rsidR="00A73F2F" w:rsidRDefault="00A73F2F" w:rsidP="00A73F2F">
      <w:pPr>
        <w:rPr>
          <w:lang w:bidi="he-IL"/>
        </w:rPr>
      </w:pPr>
    </w:p>
    <w:p w14:paraId="4C093A6C" w14:textId="2FB4953E" w:rsidR="005031D5" w:rsidRDefault="00DD7D5B" w:rsidP="005031D5">
      <w:pPr>
        <w:pStyle w:val="Heading1"/>
      </w:pPr>
      <w:bookmarkStart w:id="5" w:name="_Toc66579711"/>
      <w:r>
        <w:lastRenderedPageBreak/>
        <w:t xml:space="preserve">Rollback </w:t>
      </w:r>
      <w:r w:rsidR="00001249">
        <w:t>procedure</w:t>
      </w:r>
      <w:bookmarkEnd w:id="5"/>
    </w:p>
    <w:p w14:paraId="65F33309" w14:textId="1EA639AB" w:rsidR="00A378F6" w:rsidRPr="00664110" w:rsidRDefault="00664110" w:rsidP="00A378F6">
      <w:pPr>
        <w:rPr>
          <w:i/>
          <w:iCs/>
        </w:rPr>
      </w:pPr>
      <w:r w:rsidRPr="00664110">
        <w:rPr>
          <w:i/>
          <w:iCs/>
        </w:rPr>
        <w:t>Fill here the roll back actions needed</w:t>
      </w:r>
    </w:p>
    <w:p w14:paraId="12D45AD6" w14:textId="77777777" w:rsidR="00744AF9" w:rsidRDefault="00744AF9" w:rsidP="00A378F6"/>
    <w:p w14:paraId="104F938E" w14:textId="3018F838" w:rsidR="005031D5" w:rsidRDefault="005A2125" w:rsidP="005031D5">
      <w:pPr>
        <w:pStyle w:val="Heading1"/>
      </w:pPr>
      <w:bookmarkStart w:id="6" w:name="_Toc66579712"/>
      <w:r>
        <w:lastRenderedPageBreak/>
        <w:t>Possible scenarios and responses</w:t>
      </w:r>
      <w:bookmarkEnd w:id="6"/>
    </w:p>
    <w:p w14:paraId="7B5F699C" w14:textId="6200A26C" w:rsidR="000217DE" w:rsidRPr="00664110" w:rsidRDefault="00664110" w:rsidP="00664110">
      <w:pPr>
        <w:rPr>
          <w:rFonts w:eastAsiaTheme="majorEastAsia"/>
          <w:i/>
          <w:iCs/>
        </w:rPr>
      </w:pPr>
      <w:r w:rsidRPr="00664110">
        <w:rPr>
          <w:rFonts w:eastAsiaTheme="majorEastAsia"/>
          <w:i/>
          <w:iCs/>
        </w:rPr>
        <w:t>Fill Here</w:t>
      </w:r>
    </w:p>
    <w:sectPr w:rsidR="000217DE" w:rsidRPr="00664110" w:rsidSect="005F01E4">
      <w:headerReference w:type="default" r:id="rId13"/>
      <w:footerReference w:type="default" r:id="rId14"/>
      <w:headerReference w:type="first" r:id="rId15"/>
      <w:pgSz w:w="12240" w:h="15840"/>
      <w:pgMar w:top="1797" w:right="1440" w:bottom="1440" w:left="1440" w:header="1009" w:footer="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87B434" w14:textId="77777777" w:rsidR="006F1138" w:rsidRPr="0085129B" w:rsidRDefault="006F1138" w:rsidP="0085129B">
      <w:pPr>
        <w:rPr>
          <w:kern w:val="0"/>
        </w:rPr>
      </w:pPr>
      <w:r>
        <w:rPr>
          <w:kern w:val="0"/>
        </w:rPr>
        <w:separator/>
      </w:r>
    </w:p>
    <w:p w14:paraId="5F18FE3D" w14:textId="77777777" w:rsidR="006F1138" w:rsidRPr="0085129B" w:rsidRDefault="006F1138" w:rsidP="0085129B">
      <w:pPr>
        <w:rPr>
          <w:kern w:val="0"/>
        </w:rPr>
      </w:pPr>
    </w:p>
  </w:endnote>
  <w:endnote w:type="continuationSeparator" w:id="0">
    <w:p w14:paraId="57F18E01" w14:textId="77777777" w:rsidR="006F1138" w:rsidRPr="0085129B" w:rsidRDefault="006F1138" w:rsidP="0085129B">
      <w:pPr>
        <w:rPr>
          <w:kern w:val="0"/>
        </w:rPr>
      </w:pPr>
      <w:r>
        <w:rPr>
          <w:kern w:val="0"/>
        </w:rPr>
        <w:continuationSeparator/>
      </w:r>
    </w:p>
    <w:p w14:paraId="68E1A2DD" w14:textId="77777777" w:rsidR="006F1138" w:rsidRPr="0085129B" w:rsidRDefault="006F1138" w:rsidP="0085129B">
      <w:pPr>
        <w:rPr>
          <w:kern w:val="0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 Light">
    <w:altName w:val="Calibri Light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evenim MT">
    <w:panose1 w:val="02010502060101010101"/>
    <w:charset w:val="B1"/>
    <w:family w:val="auto"/>
    <w:pitch w:val="variable"/>
    <w:sig w:usb0="00000803" w:usb1="00000000" w:usb2="00000000" w:usb3="00000000" w:csb0="0000002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w Cen MT Condensed">
    <w:panose1 w:val="020B0606020104020203"/>
    <w:charset w:val="4D"/>
    <w:family w:val="swiss"/>
    <w:pitch w:val="variable"/>
    <w:sig w:usb0="00000003" w:usb1="00000000" w:usb2="00000000" w:usb3="00000000" w:csb0="00000003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altName w:val="﷽﷽﷽﷽﷽﷽﷽﷽"/>
    <w:panose1 w:val="020B0604020202020204"/>
    <w:charset w:val="00"/>
    <w:family w:val="swiss"/>
    <w:pitch w:val="variable"/>
    <w:sig w:usb0="E00022FF" w:usb1="C000205B" w:usb2="00000009" w:usb3="00000000" w:csb0="000001DF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11C644" w14:textId="77777777" w:rsidR="00A23F9D" w:rsidRDefault="00A23F9D" w:rsidP="00A23F9D">
    <w:pPr>
      <w:pStyle w:val="Footer"/>
      <w:tabs>
        <w:tab w:val="right" w:pos="9214"/>
      </w:tabs>
    </w:pPr>
  </w:p>
  <w:p w14:paraId="0FEFED28" w14:textId="7BA035A7" w:rsidR="00A23F9D" w:rsidRDefault="001850F8" w:rsidP="00A23F9D">
    <w:pPr>
      <w:pStyle w:val="Footer"/>
      <w:tabs>
        <w:tab w:val="right" w:pos="9214"/>
      </w:tabs>
    </w:pPr>
    <w:r>
      <w:t>Production changes</w:t>
    </w:r>
  </w:p>
  <w:p w14:paraId="0269D1D4" w14:textId="6F086BF4" w:rsidR="005E7C64" w:rsidRDefault="00FF621C" w:rsidP="00A23F9D">
    <w:pPr>
      <w:pStyle w:val="Footer"/>
      <w:tabs>
        <w:tab w:val="right" w:pos="9214"/>
      </w:tabs>
    </w:pPr>
    <w:r>
      <w:tab/>
    </w:r>
    <w:r>
      <w:rPr>
        <w:kern w:val="0"/>
      </w:rPr>
      <w:fldChar w:fldCharType="begin"/>
    </w:r>
    <w:r>
      <w:rPr>
        <w:kern w:val="0"/>
      </w:rPr>
      <w:instrText xml:space="preserve"> PAGE   \* MERGEFORMAT </w:instrText>
    </w:r>
    <w:r>
      <w:rPr>
        <w:kern w:val="0"/>
      </w:rPr>
      <w:fldChar w:fldCharType="separate"/>
    </w:r>
    <w:r w:rsidR="00AE2DA7">
      <w:rPr>
        <w:noProof/>
        <w:kern w:val="0"/>
      </w:rPr>
      <w:t>10</w:t>
    </w:r>
    <w:r>
      <w:rPr>
        <w:kern w:val="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AEEBE3" w14:textId="77777777" w:rsidR="006F1138" w:rsidRPr="0085129B" w:rsidRDefault="006F1138" w:rsidP="0085129B">
      <w:pPr>
        <w:rPr>
          <w:kern w:val="0"/>
        </w:rPr>
      </w:pPr>
      <w:r>
        <w:rPr>
          <w:kern w:val="0"/>
        </w:rPr>
        <w:separator/>
      </w:r>
    </w:p>
    <w:p w14:paraId="7A9C3E46" w14:textId="77777777" w:rsidR="006F1138" w:rsidRPr="0085129B" w:rsidRDefault="006F1138" w:rsidP="0085129B">
      <w:pPr>
        <w:rPr>
          <w:kern w:val="0"/>
        </w:rPr>
      </w:pPr>
    </w:p>
  </w:footnote>
  <w:footnote w:type="continuationSeparator" w:id="0">
    <w:p w14:paraId="5088A5C5" w14:textId="77777777" w:rsidR="006F1138" w:rsidRPr="0085129B" w:rsidRDefault="006F1138" w:rsidP="0085129B">
      <w:pPr>
        <w:rPr>
          <w:kern w:val="0"/>
        </w:rPr>
      </w:pPr>
      <w:r>
        <w:rPr>
          <w:kern w:val="0"/>
        </w:rPr>
        <w:continuationSeparator/>
      </w:r>
    </w:p>
    <w:p w14:paraId="254C50A2" w14:textId="77777777" w:rsidR="006F1138" w:rsidRPr="0085129B" w:rsidRDefault="006F1138" w:rsidP="0085129B">
      <w:pPr>
        <w:rPr>
          <w:kern w:val="0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738952" w14:textId="77777777" w:rsidR="00057DF5" w:rsidRPr="0085129B" w:rsidRDefault="00FF621C" w:rsidP="00FF621C">
    <w:pPr>
      <w:pStyle w:val="Header"/>
      <w:tabs>
        <w:tab w:val="clear" w:pos="4680"/>
      </w:tabs>
      <w:jc w:val="left"/>
      <w:rPr>
        <w:kern w:val="0"/>
      </w:rPr>
    </w:pPr>
    <w:r>
      <w:rPr>
        <w:noProof/>
        <w:kern w:val="0"/>
        <w:lang w:eastAsia="en-US" w:bidi="he-IL"/>
      </w:rPr>
      <w:drawing>
        <wp:anchor distT="0" distB="0" distL="114300" distR="114300" simplePos="0" relativeHeight="251660288" behindDoc="0" locked="0" layoutInCell="1" allowOverlap="1" wp14:anchorId="2207F7BF" wp14:editId="26B830DB">
          <wp:simplePos x="0" y="0"/>
          <wp:positionH relativeFrom="column">
            <wp:posOffset>-800100</wp:posOffset>
          </wp:positionH>
          <wp:positionV relativeFrom="paragraph">
            <wp:posOffset>-410845</wp:posOffset>
          </wp:positionV>
          <wp:extent cx="1757358" cy="695325"/>
          <wp:effectExtent l="0" t="0" r="0" b="0"/>
          <wp:wrapSquare wrapText="bothSides"/>
          <wp:docPr id="588" name="Picture 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gif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7358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kern w:val="0"/>
      </w:rPr>
      <w:tab/>
    </w:r>
    <w:r w:rsidRPr="00FF621C">
      <w:rPr>
        <w:kern w:val="0"/>
      </w:rPr>
      <w:t xml:space="preserve">Confidential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4B0F80" w14:textId="49125500" w:rsidR="005F01E4" w:rsidRPr="0085129B" w:rsidRDefault="005F01E4" w:rsidP="005F01E4">
    <w:pPr>
      <w:pStyle w:val="Header"/>
      <w:tabs>
        <w:tab w:val="clear" w:pos="4680"/>
      </w:tabs>
      <w:rPr>
        <w:kern w:val="0"/>
      </w:rPr>
    </w:pPr>
    <w:r w:rsidRPr="00FF621C">
      <w:rPr>
        <w:kern w:val="0"/>
      </w:rPr>
      <w:t xml:space="preserve">Confidential </w:t>
    </w:r>
  </w:p>
  <w:p w14:paraId="1F9E5C19" w14:textId="77777777" w:rsidR="005F01E4" w:rsidRDefault="005F01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E7BD9"/>
    <w:multiLevelType w:val="hybridMultilevel"/>
    <w:tmpl w:val="6542FB9A"/>
    <w:lvl w:ilvl="0" w:tplc="54420022">
      <w:start w:val="1"/>
      <w:numFmt w:val="decimal"/>
      <w:lvlText w:val="%1."/>
      <w:lvlJc w:val="left"/>
      <w:pPr>
        <w:ind w:left="432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" w15:restartNumberingAfterBreak="0">
    <w:nsid w:val="065A6A4F"/>
    <w:multiLevelType w:val="hybridMultilevel"/>
    <w:tmpl w:val="67022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CA8828">
      <w:numFmt w:val="bullet"/>
      <w:lvlText w:val="-"/>
      <w:lvlJc w:val="left"/>
      <w:pPr>
        <w:ind w:left="1440" w:hanging="360"/>
      </w:pPr>
      <w:rPr>
        <w:rFonts w:ascii="Segoe UI Light" w:eastAsiaTheme="minorEastAsia" w:hAnsi="Segoe UI Light" w:cs="Segoe UI Ligh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536C9"/>
    <w:multiLevelType w:val="hybridMultilevel"/>
    <w:tmpl w:val="B4384DA2"/>
    <w:lvl w:ilvl="0" w:tplc="F13A07C6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D12E91"/>
    <w:multiLevelType w:val="hybridMultilevel"/>
    <w:tmpl w:val="693A2BE8"/>
    <w:lvl w:ilvl="0" w:tplc="3EE8C274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4" w15:restartNumberingAfterBreak="0">
    <w:nsid w:val="16516036"/>
    <w:multiLevelType w:val="hybridMultilevel"/>
    <w:tmpl w:val="2884DAD2"/>
    <w:lvl w:ilvl="0" w:tplc="4D3A1DF4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5" w15:restartNumberingAfterBreak="0">
    <w:nsid w:val="21724688"/>
    <w:multiLevelType w:val="hybridMultilevel"/>
    <w:tmpl w:val="6BEE1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B33E73"/>
    <w:multiLevelType w:val="hybridMultilevel"/>
    <w:tmpl w:val="B7245698"/>
    <w:lvl w:ilvl="0" w:tplc="9CAE564A">
      <w:start w:val="6"/>
      <w:numFmt w:val="bullet"/>
      <w:lvlText w:val=""/>
      <w:lvlJc w:val="left"/>
      <w:pPr>
        <w:ind w:left="432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7" w15:restartNumberingAfterBreak="0">
    <w:nsid w:val="3D373073"/>
    <w:multiLevelType w:val="hybridMultilevel"/>
    <w:tmpl w:val="0EAACBF2"/>
    <w:lvl w:ilvl="0" w:tplc="4D3A1DF4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8" w15:restartNumberingAfterBreak="0">
    <w:nsid w:val="3EBA29D0"/>
    <w:multiLevelType w:val="hybridMultilevel"/>
    <w:tmpl w:val="E43682F2"/>
    <w:lvl w:ilvl="0" w:tplc="6C323F3A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9" w15:restartNumberingAfterBreak="0">
    <w:nsid w:val="477A5F93"/>
    <w:multiLevelType w:val="hybridMultilevel"/>
    <w:tmpl w:val="0696F756"/>
    <w:lvl w:ilvl="0" w:tplc="7E701BCE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0" w15:restartNumberingAfterBreak="0">
    <w:nsid w:val="4C510A72"/>
    <w:multiLevelType w:val="hybridMultilevel"/>
    <w:tmpl w:val="AFC00D32"/>
    <w:lvl w:ilvl="0" w:tplc="04090003">
      <w:start w:val="1"/>
      <w:numFmt w:val="bullet"/>
      <w:lvlText w:val="o"/>
      <w:lvlJc w:val="left"/>
      <w:pPr>
        <w:ind w:left="79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1" w15:restartNumberingAfterBreak="0">
    <w:nsid w:val="4D993888"/>
    <w:multiLevelType w:val="hybridMultilevel"/>
    <w:tmpl w:val="E0525368"/>
    <w:lvl w:ilvl="0" w:tplc="0EB45C24">
      <w:start w:val="1"/>
      <w:numFmt w:val="bullet"/>
      <w:pStyle w:val="List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2" w15:restartNumberingAfterBreak="0">
    <w:nsid w:val="582B4538"/>
    <w:multiLevelType w:val="hybridMultilevel"/>
    <w:tmpl w:val="59242004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3" w15:restartNumberingAfterBreak="0">
    <w:nsid w:val="5C1D12ED"/>
    <w:multiLevelType w:val="hybridMultilevel"/>
    <w:tmpl w:val="647C7AFE"/>
    <w:lvl w:ilvl="0" w:tplc="4D3A1DF4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4" w15:restartNumberingAfterBreak="0">
    <w:nsid w:val="72D64B28"/>
    <w:multiLevelType w:val="hybridMultilevel"/>
    <w:tmpl w:val="E798311E"/>
    <w:lvl w:ilvl="0" w:tplc="5DE0CCF2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5" w15:restartNumberingAfterBreak="0">
    <w:nsid w:val="730E1DAB"/>
    <w:multiLevelType w:val="hybridMultilevel"/>
    <w:tmpl w:val="32E4DFD4"/>
    <w:lvl w:ilvl="0" w:tplc="AB045222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6" w15:restartNumberingAfterBreak="0">
    <w:nsid w:val="74117A81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i w:val="0"/>
        <w:iCs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A0D248F"/>
    <w:multiLevelType w:val="hybridMultilevel"/>
    <w:tmpl w:val="95D80B82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16"/>
  </w:num>
  <w:num w:numId="4">
    <w:abstractNumId w:val="17"/>
  </w:num>
  <w:num w:numId="5">
    <w:abstractNumId w:val="16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7"/>
  </w:num>
  <w:num w:numId="7">
    <w:abstractNumId w:val="1"/>
  </w:num>
  <w:num w:numId="8">
    <w:abstractNumId w:val="12"/>
  </w:num>
  <w:num w:numId="9">
    <w:abstractNumId w:val="2"/>
  </w:num>
  <w:num w:numId="10">
    <w:abstractNumId w:val="6"/>
  </w:num>
  <w:num w:numId="11">
    <w:abstractNumId w:val="7"/>
  </w:num>
  <w:num w:numId="12">
    <w:abstractNumId w:val="13"/>
  </w:num>
  <w:num w:numId="13">
    <w:abstractNumId w:val="4"/>
  </w:num>
  <w:num w:numId="14">
    <w:abstractNumId w:val="8"/>
  </w:num>
  <w:num w:numId="15">
    <w:abstractNumId w:val="15"/>
  </w:num>
  <w:num w:numId="16">
    <w:abstractNumId w:val="14"/>
  </w:num>
  <w:num w:numId="17">
    <w:abstractNumId w:val="9"/>
  </w:num>
  <w:num w:numId="18">
    <w:abstractNumId w:val="3"/>
  </w:num>
  <w:num w:numId="19">
    <w:abstractNumId w:val="0"/>
  </w:num>
  <w:num w:numId="20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6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F9D"/>
    <w:rsid w:val="00001249"/>
    <w:rsid w:val="0000209F"/>
    <w:rsid w:val="00010819"/>
    <w:rsid w:val="00011E20"/>
    <w:rsid w:val="00014B9B"/>
    <w:rsid w:val="00017A71"/>
    <w:rsid w:val="00017A8E"/>
    <w:rsid w:val="000217DE"/>
    <w:rsid w:val="00025F87"/>
    <w:rsid w:val="00026F95"/>
    <w:rsid w:val="0003076D"/>
    <w:rsid w:val="00031EF5"/>
    <w:rsid w:val="000349C5"/>
    <w:rsid w:val="00035AE4"/>
    <w:rsid w:val="00035ED8"/>
    <w:rsid w:val="00037D97"/>
    <w:rsid w:val="00037F8D"/>
    <w:rsid w:val="0004071F"/>
    <w:rsid w:val="0004243A"/>
    <w:rsid w:val="00042A02"/>
    <w:rsid w:val="00042B6B"/>
    <w:rsid w:val="00043AB2"/>
    <w:rsid w:val="000443E1"/>
    <w:rsid w:val="0004548C"/>
    <w:rsid w:val="00052089"/>
    <w:rsid w:val="00053A3F"/>
    <w:rsid w:val="00057DF5"/>
    <w:rsid w:val="000646BB"/>
    <w:rsid w:val="00067026"/>
    <w:rsid w:val="00067554"/>
    <w:rsid w:val="000741FF"/>
    <w:rsid w:val="000742B8"/>
    <w:rsid w:val="00075665"/>
    <w:rsid w:val="00080887"/>
    <w:rsid w:val="00084B2B"/>
    <w:rsid w:val="00085F0F"/>
    <w:rsid w:val="00086D74"/>
    <w:rsid w:val="00087F48"/>
    <w:rsid w:val="000909B4"/>
    <w:rsid w:val="000A0DE0"/>
    <w:rsid w:val="000A4917"/>
    <w:rsid w:val="000B21F4"/>
    <w:rsid w:val="000C2C37"/>
    <w:rsid w:val="000C3508"/>
    <w:rsid w:val="000C35C3"/>
    <w:rsid w:val="000D1E98"/>
    <w:rsid w:val="000D350F"/>
    <w:rsid w:val="000E14AA"/>
    <w:rsid w:val="000E2A38"/>
    <w:rsid w:val="000E33DB"/>
    <w:rsid w:val="000E50F1"/>
    <w:rsid w:val="000E7E0B"/>
    <w:rsid w:val="000F0D58"/>
    <w:rsid w:val="000F2E54"/>
    <w:rsid w:val="000F4C1D"/>
    <w:rsid w:val="000F4D13"/>
    <w:rsid w:val="00101C10"/>
    <w:rsid w:val="00102478"/>
    <w:rsid w:val="001052A0"/>
    <w:rsid w:val="001054B3"/>
    <w:rsid w:val="0012084E"/>
    <w:rsid w:val="001239B4"/>
    <w:rsid w:val="0013005B"/>
    <w:rsid w:val="0013132A"/>
    <w:rsid w:val="00140380"/>
    <w:rsid w:val="0014055D"/>
    <w:rsid w:val="001472FA"/>
    <w:rsid w:val="001476FE"/>
    <w:rsid w:val="00153719"/>
    <w:rsid w:val="00153F16"/>
    <w:rsid w:val="00156F82"/>
    <w:rsid w:val="00161CC5"/>
    <w:rsid w:val="00165A6D"/>
    <w:rsid w:val="001718A3"/>
    <w:rsid w:val="00175FD9"/>
    <w:rsid w:val="00181FE2"/>
    <w:rsid w:val="001850F8"/>
    <w:rsid w:val="001938CF"/>
    <w:rsid w:val="0019699F"/>
    <w:rsid w:val="001A28B7"/>
    <w:rsid w:val="001A683B"/>
    <w:rsid w:val="001B4ED1"/>
    <w:rsid w:val="001B784A"/>
    <w:rsid w:val="001D471D"/>
    <w:rsid w:val="001D4AC0"/>
    <w:rsid w:val="001E7D85"/>
    <w:rsid w:val="001F11CC"/>
    <w:rsid w:val="001F1BFF"/>
    <w:rsid w:val="001F44F5"/>
    <w:rsid w:val="001F58A4"/>
    <w:rsid w:val="001F5D15"/>
    <w:rsid w:val="00200530"/>
    <w:rsid w:val="00202AE7"/>
    <w:rsid w:val="002036BA"/>
    <w:rsid w:val="0020499D"/>
    <w:rsid w:val="00223AB3"/>
    <w:rsid w:val="00226D96"/>
    <w:rsid w:val="0023733B"/>
    <w:rsid w:val="002429D0"/>
    <w:rsid w:val="00254D69"/>
    <w:rsid w:val="00255373"/>
    <w:rsid w:val="00255879"/>
    <w:rsid w:val="00255984"/>
    <w:rsid w:val="00257161"/>
    <w:rsid w:val="00266227"/>
    <w:rsid w:val="00270959"/>
    <w:rsid w:val="002750AC"/>
    <w:rsid w:val="00275113"/>
    <w:rsid w:val="00276038"/>
    <w:rsid w:val="002773EF"/>
    <w:rsid w:val="00277F75"/>
    <w:rsid w:val="0028459C"/>
    <w:rsid w:val="002862EE"/>
    <w:rsid w:val="00290E85"/>
    <w:rsid w:val="0029198C"/>
    <w:rsid w:val="002935D1"/>
    <w:rsid w:val="00295716"/>
    <w:rsid w:val="00295F7C"/>
    <w:rsid w:val="002A0638"/>
    <w:rsid w:val="002A268D"/>
    <w:rsid w:val="002A6809"/>
    <w:rsid w:val="002B0AB9"/>
    <w:rsid w:val="002B5459"/>
    <w:rsid w:val="002B6972"/>
    <w:rsid w:val="002C4081"/>
    <w:rsid w:val="002C798C"/>
    <w:rsid w:val="002D13BE"/>
    <w:rsid w:val="002D5A70"/>
    <w:rsid w:val="002D5BF5"/>
    <w:rsid w:val="002D767E"/>
    <w:rsid w:val="002E1449"/>
    <w:rsid w:val="002E27B1"/>
    <w:rsid w:val="002E3716"/>
    <w:rsid w:val="002E5CCD"/>
    <w:rsid w:val="002E73B6"/>
    <w:rsid w:val="002E77FE"/>
    <w:rsid w:val="002F11B5"/>
    <w:rsid w:val="002F63B6"/>
    <w:rsid w:val="002F6C91"/>
    <w:rsid w:val="002F7833"/>
    <w:rsid w:val="0030438A"/>
    <w:rsid w:val="00307DC3"/>
    <w:rsid w:val="00310834"/>
    <w:rsid w:val="0031355C"/>
    <w:rsid w:val="003149B8"/>
    <w:rsid w:val="0031599B"/>
    <w:rsid w:val="0031629A"/>
    <w:rsid w:val="00322144"/>
    <w:rsid w:val="00322DC6"/>
    <w:rsid w:val="00324655"/>
    <w:rsid w:val="003271F5"/>
    <w:rsid w:val="00327536"/>
    <w:rsid w:val="00330615"/>
    <w:rsid w:val="00331058"/>
    <w:rsid w:val="0033506E"/>
    <w:rsid w:val="00335CA1"/>
    <w:rsid w:val="00342332"/>
    <w:rsid w:val="00346B6E"/>
    <w:rsid w:val="00353169"/>
    <w:rsid w:val="00357C1D"/>
    <w:rsid w:val="00365311"/>
    <w:rsid w:val="00366178"/>
    <w:rsid w:val="0037181D"/>
    <w:rsid w:val="00373333"/>
    <w:rsid w:val="003824F3"/>
    <w:rsid w:val="00387BDC"/>
    <w:rsid w:val="003944C9"/>
    <w:rsid w:val="0039725A"/>
    <w:rsid w:val="0039731F"/>
    <w:rsid w:val="00397A06"/>
    <w:rsid w:val="003A1550"/>
    <w:rsid w:val="003A333E"/>
    <w:rsid w:val="003A3A5D"/>
    <w:rsid w:val="003A63B5"/>
    <w:rsid w:val="003B2529"/>
    <w:rsid w:val="003B3BC6"/>
    <w:rsid w:val="003B42DB"/>
    <w:rsid w:val="003B4A5B"/>
    <w:rsid w:val="003C08AB"/>
    <w:rsid w:val="003C25DB"/>
    <w:rsid w:val="003C33A6"/>
    <w:rsid w:val="003C4B67"/>
    <w:rsid w:val="003C5980"/>
    <w:rsid w:val="003C7FCB"/>
    <w:rsid w:val="003D4090"/>
    <w:rsid w:val="003E1C58"/>
    <w:rsid w:val="003E2BC1"/>
    <w:rsid w:val="003F08C4"/>
    <w:rsid w:val="003F0E91"/>
    <w:rsid w:val="003F1DC4"/>
    <w:rsid w:val="003F3F0C"/>
    <w:rsid w:val="003F472C"/>
    <w:rsid w:val="0040394A"/>
    <w:rsid w:val="00411CD8"/>
    <w:rsid w:val="004123C1"/>
    <w:rsid w:val="004148C1"/>
    <w:rsid w:val="00415D7F"/>
    <w:rsid w:val="004178DD"/>
    <w:rsid w:val="00423AF2"/>
    <w:rsid w:val="004246C4"/>
    <w:rsid w:val="0043374B"/>
    <w:rsid w:val="00435482"/>
    <w:rsid w:val="004440B9"/>
    <w:rsid w:val="0044434E"/>
    <w:rsid w:val="00447B7D"/>
    <w:rsid w:val="0045360D"/>
    <w:rsid w:val="00456F72"/>
    <w:rsid w:val="00464305"/>
    <w:rsid w:val="0046564E"/>
    <w:rsid w:val="00465CF9"/>
    <w:rsid w:val="004725AD"/>
    <w:rsid w:val="0047470A"/>
    <w:rsid w:val="0048568F"/>
    <w:rsid w:val="00486365"/>
    <w:rsid w:val="00491882"/>
    <w:rsid w:val="004A1844"/>
    <w:rsid w:val="004A7285"/>
    <w:rsid w:val="004A78C9"/>
    <w:rsid w:val="004B3249"/>
    <w:rsid w:val="004C041C"/>
    <w:rsid w:val="004C1031"/>
    <w:rsid w:val="004C6CAE"/>
    <w:rsid w:val="004D01C5"/>
    <w:rsid w:val="004D0A94"/>
    <w:rsid w:val="004D73B5"/>
    <w:rsid w:val="004E2AE7"/>
    <w:rsid w:val="004E6DED"/>
    <w:rsid w:val="004E76D3"/>
    <w:rsid w:val="004E7C95"/>
    <w:rsid w:val="004F067F"/>
    <w:rsid w:val="004F3296"/>
    <w:rsid w:val="004F39B4"/>
    <w:rsid w:val="005031D5"/>
    <w:rsid w:val="00507950"/>
    <w:rsid w:val="00512778"/>
    <w:rsid w:val="0051324A"/>
    <w:rsid w:val="00524E8A"/>
    <w:rsid w:val="00526F72"/>
    <w:rsid w:val="005314EE"/>
    <w:rsid w:val="005316B8"/>
    <w:rsid w:val="0053691A"/>
    <w:rsid w:val="00536F43"/>
    <w:rsid w:val="005402D0"/>
    <w:rsid w:val="0054164C"/>
    <w:rsid w:val="00544E29"/>
    <w:rsid w:val="0055333E"/>
    <w:rsid w:val="00553F7E"/>
    <w:rsid w:val="0055469C"/>
    <w:rsid w:val="00562E71"/>
    <w:rsid w:val="00563934"/>
    <w:rsid w:val="00566243"/>
    <w:rsid w:val="00577E56"/>
    <w:rsid w:val="0058078A"/>
    <w:rsid w:val="00581C9F"/>
    <w:rsid w:val="0058212A"/>
    <w:rsid w:val="00584537"/>
    <w:rsid w:val="00585E64"/>
    <w:rsid w:val="0059579F"/>
    <w:rsid w:val="005973F9"/>
    <w:rsid w:val="005A1690"/>
    <w:rsid w:val="005A2125"/>
    <w:rsid w:val="005B0ACB"/>
    <w:rsid w:val="005B2D23"/>
    <w:rsid w:val="005C05BC"/>
    <w:rsid w:val="005C3F42"/>
    <w:rsid w:val="005C5057"/>
    <w:rsid w:val="005C52D5"/>
    <w:rsid w:val="005C5BA6"/>
    <w:rsid w:val="005E7C64"/>
    <w:rsid w:val="005F01E4"/>
    <w:rsid w:val="005F089F"/>
    <w:rsid w:val="005F7A06"/>
    <w:rsid w:val="006019FA"/>
    <w:rsid w:val="00603DF2"/>
    <w:rsid w:val="006112A9"/>
    <w:rsid w:val="00612AF7"/>
    <w:rsid w:val="00615215"/>
    <w:rsid w:val="006167E8"/>
    <w:rsid w:val="00621161"/>
    <w:rsid w:val="006213BD"/>
    <w:rsid w:val="00621C84"/>
    <w:rsid w:val="00623371"/>
    <w:rsid w:val="00624038"/>
    <w:rsid w:val="00625532"/>
    <w:rsid w:val="00637527"/>
    <w:rsid w:val="006376B9"/>
    <w:rsid w:val="00637D5E"/>
    <w:rsid w:val="00640539"/>
    <w:rsid w:val="00640608"/>
    <w:rsid w:val="00640B6D"/>
    <w:rsid w:val="006410DD"/>
    <w:rsid w:val="0064751B"/>
    <w:rsid w:val="00661662"/>
    <w:rsid w:val="00664110"/>
    <w:rsid w:val="006641E1"/>
    <w:rsid w:val="00672AA0"/>
    <w:rsid w:val="00672F89"/>
    <w:rsid w:val="006748A8"/>
    <w:rsid w:val="00690F7B"/>
    <w:rsid w:val="0069530D"/>
    <w:rsid w:val="006964B0"/>
    <w:rsid w:val="00697DF1"/>
    <w:rsid w:val="006A2541"/>
    <w:rsid w:val="006A3C29"/>
    <w:rsid w:val="006A3C99"/>
    <w:rsid w:val="006A441E"/>
    <w:rsid w:val="006B1A5F"/>
    <w:rsid w:val="006B35B8"/>
    <w:rsid w:val="006B42AD"/>
    <w:rsid w:val="006B7C38"/>
    <w:rsid w:val="006C25A9"/>
    <w:rsid w:val="006C4B42"/>
    <w:rsid w:val="006C5875"/>
    <w:rsid w:val="006C5B27"/>
    <w:rsid w:val="006C6D19"/>
    <w:rsid w:val="006D150C"/>
    <w:rsid w:val="006D3EF1"/>
    <w:rsid w:val="006D6ADC"/>
    <w:rsid w:val="006E20B9"/>
    <w:rsid w:val="006E595B"/>
    <w:rsid w:val="006E5CA4"/>
    <w:rsid w:val="006E771C"/>
    <w:rsid w:val="006F1138"/>
    <w:rsid w:val="006F1FFA"/>
    <w:rsid w:val="007016E7"/>
    <w:rsid w:val="00702418"/>
    <w:rsid w:val="0070433D"/>
    <w:rsid w:val="00704C81"/>
    <w:rsid w:val="00716792"/>
    <w:rsid w:val="00722C00"/>
    <w:rsid w:val="00722CE2"/>
    <w:rsid w:val="00730266"/>
    <w:rsid w:val="00737BCA"/>
    <w:rsid w:val="00741E50"/>
    <w:rsid w:val="007439CE"/>
    <w:rsid w:val="00744AF9"/>
    <w:rsid w:val="0074602F"/>
    <w:rsid w:val="00746F03"/>
    <w:rsid w:val="00750FCD"/>
    <w:rsid w:val="00752C29"/>
    <w:rsid w:val="00752ED7"/>
    <w:rsid w:val="007614BA"/>
    <w:rsid w:val="0076408B"/>
    <w:rsid w:val="0076606D"/>
    <w:rsid w:val="00772186"/>
    <w:rsid w:val="0077240E"/>
    <w:rsid w:val="00772C06"/>
    <w:rsid w:val="00772E1B"/>
    <w:rsid w:val="007746EE"/>
    <w:rsid w:val="00780772"/>
    <w:rsid w:val="007832C4"/>
    <w:rsid w:val="00783CF2"/>
    <w:rsid w:val="00783E7C"/>
    <w:rsid w:val="00787B87"/>
    <w:rsid w:val="00793FEC"/>
    <w:rsid w:val="00796447"/>
    <w:rsid w:val="007A4240"/>
    <w:rsid w:val="007A4FB7"/>
    <w:rsid w:val="007A50EC"/>
    <w:rsid w:val="007B57BB"/>
    <w:rsid w:val="007C161A"/>
    <w:rsid w:val="007C6E15"/>
    <w:rsid w:val="007D4D2F"/>
    <w:rsid w:val="007D4F06"/>
    <w:rsid w:val="007D7C93"/>
    <w:rsid w:val="007D7D19"/>
    <w:rsid w:val="007E18DB"/>
    <w:rsid w:val="007F189C"/>
    <w:rsid w:val="007F2F06"/>
    <w:rsid w:val="007F5E80"/>
    <w:rsid w:val="007F61F8"/>
    <w:rsid w:val="007F6623"/>
    <w:rsid w:val="007F6E4B"/>
    <w:rsid w:val="00800896"/>
    <w:rsid w:val="00804F9A"/>
    <w:rsid w:val="00807EC8"/>
    <w:rsid w:val="0081149B"/>
    <w:rsid w:val="008127E4"/>
    <w:rsid w:val="00816B8A"/>
    <w:rsid w:val="008327B0"/>
    <w:rsid w:val="00844D4E"/>
    <w:rsid w:val="008465ED"/>
    <w:rsid w:val="00847935"/>
    <w:rsid w:val="0085129B"/>
    <w:rsid w:val="00853F63"/>
    <w:rsid w:val="00854EA5"/>
    <w:rsid w:val="008564F6"/>
    <w:rsid w:val="008606A6"/>
    <w:rsid w:val="00863744"/>
    <w:rsid w:val="00871900"/>
    <w:rsid w:val="00875C14"/>
    <w:rsid w:val="00875F73"/>
    <w:rsid w:val="008819D2"/>
    <w:rsid w:val="0088424C"/>
    <w:rsid w:val="00886FB0"/>
    <w:rsid w:val="00887452"/>
    <w:rsid w:val="00892687"/>
    <w:rsid w:val="00893C20"/>
    <w:rsid w:val="00896F29"/>
    <w:rsid w:val="008B2CE2"/>
    <w:rsid w:val="008B7B8D"/>
    <w:rsid w:val="008C7466"/>
    <w:rsid w:val="008D00C6"/>
    <w:rsid w:val="008D256B"/>
    <w:rsid w:val="008D2713"/>
    <w:rsid w:val="008D390A"/>
    <w:rsid w:val="008D39C3"/>
    <w:rsid w:val="008E67E5"/>
    <w:rsid w:val="008E6DE2"/>
    <w:rsid w:val="008F0691"/>
    <w:rsid w:val="008F1931"/>
    <w:rsid w:val="008F1A6A"/>
    <w:rsid w:val="008F4F36"/>
    <w:rsid w:val="0090028D"/>
    <w:rsid w:val="0090389F"/>
    <w:rsid w:val="009067AE"/>
    <w:rsid w:val="009075F6"/>
    <w:rsid w:val="00907EE6"/>
    <w:rsid w:val="00913921"/>
    <w:rsid w:val="00915BB4"/>
    <w:rsid w:val="00916AA6"/>
    <w:rsid w:val="009176BB"/>
    <w:rsid w:val="009209BC"/>
    <w:rsid w:val="00925439"/>
    <w:rsid w:val="009264B5"/>
    <w:rsid w:val="0094014E"/>
    <w:rsid w:val="0094372C"/>
    <w:rsid w:val="009506F9"/>
    <w:rsid w:val="00951C1D"/>
    <w:rsid w:val="009564FC"/>
    <w:rsid w:val="00957551"/>
    <w:rsid w:val="00961B81"/>
    <w:rsid w:val="009628CC"/>
    <w:rsid w:val="0096334C"/>
    <w:rsid w:val="00964E77"/>
    <w:rsid w:val="00966559"/>
    <w:rsid w:val="00970A2E"/>
    <w:rsid w:val="009719C5"/>
    <w:rsid w:val="00972FA4"/>
    <w:rsid w:val="00975A09"/>
    <w:rsid w:val="009804F9"/>
    <w:rsid w:val="00981F8B"/>
    <w:rsid w:val="009833AB"/>
    <w:rsid w:val="00984D60"/>
    <w:rsid w:val="00990660"/>
    <w:rsid w:val="00994F31"/>
    <w:rsid w:val="009A2D44"/>
    <w:rsid w:val="009A4148"/>
    <w:rsid w:val="009A63BB"/>
    <w:rsid w:val="009A7F14"/>
    <w:rsid w:val="009B1536"/>
    <w:rsid w:val="009B26A2"/>
    <w:rsid w:val="009B3A96"/>
    <w:rsid w:val="009B5FD7"/>
    <w:rsid w:val="009C03E7"/>
    <w:rsid w:val="009C04B3"/>
    <w:rsid w:val="009C6487"/>
    <w:rsid w:val="009D197C"/>
    <w:rsid w:val="009E0BCC"/>
    <w:rsid w:val="009E0C70"/>
    <w:rsid w:val="009E3DCF"/>
    <w:rsid w:val="009E6AD1"/>
    <w:rsid w:val="009F2131"/>
    <w:rsid w:val="00A007E5"/>
    <w:rsid w:val="00A054AF"/>
    <w:rsid w:val="00A100B5"/>
    <w:rsid w:val="00A101A2"/>
    <w:rsid w:val="00A11F3E"/>
    <w:rsid w:val="00A154EF"/>
    <w:rsid w:val="00A17264"/>
    <w:rsid w:val="00A172D3"/>
    <w:rsid w:val="00A207D0"/>
    <w:rsid w:val="00A21963"/>
    <w:rsid w:val="00A23C7C"/>
    <w:rsid w:val="00A23F9D"/>
    <w:rsid w:val="00A35CA4"/>
    <w:rsid w:val="00A378F6"/>
    <w:rsid w:val="00A40380"/>
    <w:rsid w:val="00A45A70"/>
    <w:rsid w:val="00A47662"/>
    <w:rsid w:val="00A52F6B"/>
    <w:rsid w:val="00A5626E"/>
    <w:rsid w:val="00A564FF"/>
    <w:rsid w:val="00A5764F"/>
    <w:rsid w:val="00A613F7"/>
    <w:rsid w:val="00A62483"/>
    <w:rsid w:val="00A636D3"/>
    <w:rsid w:val="00A643AC"/>
    <w:rsid w:val="00A65E05"/>
    <w:rsid w:val="00A7335C"/>
    <w:rsid w:val="00A73F2F"/>
    <w:rsid w:val="00A7486F"/>
    <w:rsid w:val="00A7579F"/>
    <w:rsid w:val="00A825C5"/>
    <w:rsid w:val="00A839EC"/>
    <w:rsid w:val="00A90702"/>
    <w:rsid w:val="00A91A05"/>
    <w:rsid w:val="00A9251B"/>
    <w:rsid w:val="00AA3225"/>
    <w:rsid w:val="00AA3A1C"/>
    <w:rsid w:val="00AA48E8"/>
    <w:rsid w:val="00AA5775"/>
    <w:rsid w:val="00AB51C2"/>
    <w:rsid w:val="00AC56E4"/>
    <w:rsid w:val="00AC610B"/>
    <w:rsid w:val="00AD2CD6"/>
    <w:rsid w:val="00AD3ED3"/>
    <w:rsid w:val="00AD4925"/>
    <w:rsid w:val="00AD60C7"/>
    <w:rsid w:val="00AE2DA7"/>
    <w:rsid w:val="00AE34C4"/>
    <w:rsid w:val="00AE49C5"/>
    <w:rsid w:val="00AE61B9"/>
    <w:rsid w:val="00AE7294"/>
    <w:rsid w:val="00AF2250"/>
    <w:rsid w:val="00B00342"/>
    <w:rsid w:val="00B06D5F"/>
    <w:rsid w:val="00B0722D"/>
    <w:rsid w:val="00B124D1"/>
    <w:rsid w:val="00B1337F"/>
    <w:rsid w:val="00B212FD"/>
    <w:rsid w:val="00B21769"/>
    <w:rsid w:val="00B22700"/>
    <w:rsid w:val="00B2338D"/>
    <w:rsid w:val="00B262DE"/>
    <w:rsid w:val="00B2728F"/>
    <w:rsid w:val="00B27534"/>
    <w:rsid w:val="00B3032B"/>
    <w:rsid w:val="00B378CF"/>
    <w:rsid w:val="00B41590"/>
    <w:rsid w:val="00B46B7A"/>
    <w:rsid w:val="00B50B80"/>
    <w:rsid w:val="00B5281C"/>
    <w:rsid w:val="00B534F0"/>
    <w:rsid w:val="00B53E12"/>
    <w:rsid w:val="00B5451F"/>
    <w:rsid w:val="00B54CEB"/>
    <w:rsid w:val="00B566FB"/>
    <w:rsid w:val="00B62F22"/>
    <w:rsid w:val="00B64BBB"/>
    <w:rsid w:val="00B654A0"/>
    <w:rsid w:val="00B65F92"/>
    <w:rsid w:val="00B70D6F"/>
    <w:rsid w:val="00B716B0"/>
    <w:rsid w:val="00B767C3"/>
    <w:rsid w:val="00B777C3"/>
    <w:rsid w:val="00B80213"/>
    <w:rsid w:val="00B81C86"/>
    <w:rsid w:val="00B963A5"/>
    <w:rsid w:val="00BA03BE"/>
    <w:rsid w:val="00BA73B0"/>
    <w:rsid w:val="00BB2E8E"/>
    <w:rsid w:val="00BB458F"/>
    <w:rsid w:val="00BC2A78"/>
    <w:rsid w:val="00BC34AC"/>
    <w:rsid w:val="00BC4EA2"/>
    <w:rsid w:val="00BC56E0"/>
    <w:rsid w:val="00BC6D8E"/>
    <w:rsid w:val="00BD0FA6"/>
    <w:rsid w:val="00BD20DD"/>
    <w:rsid w:val="00BD579D"/>
    <w:rsid w:val="00BD5B85"/>
    <w:rsid w:val="00BD7D30"/>
    <w:rsid w:val="00BF18A5"/>
    <w:rsid w:val="00BF3DCB"/>
    <w:rsid w:val="00BF7C9D"/>
    <w:rsid w:val="00C01824"/>
    <w:rsid w:val="00C02832"/>
    <w:rsid w:val="00C02A4D"/>
    <w:rsid w:val="00C03164"/>
    <w:rsid w:val="00C07D3F"/>
    <w:rsid w:val="00C10FBB"/>
    <w:rsid w:val="00C11A01"/>
    <w:rsid w:val="00C205A0"/>
    <w:rsid w:val="00C22258"/>
    <w:rsid w:val="00C222FA"/>
    <w:rsid w:val="00C377C8"/>
    <w:rsid w:val="00C4097B"/>
    <w:rsid w:val="00C42C7C"/>
    <w:rsid w:val="00C43702"/>
    <w:rsid w:val="00C44AC7"/>
    <w:rsid w:val="00C4526D"/>
    <w:rsid w:val="00C456EE"/>
    <w:rsid w:val="00C47BBC"/>
    <w:rsid w:val="00C526D3"/>
    <w:rsid w:val="00C52DBB"/>
    <w:rsid w:val="00C62839"/>
    <w:rsid w:val="00C67D4D"/>
    <w:rsid w:val="00C712DD"/>
    <w:rsid w:val="00C72CCC"/>
    <w:rsid w:val="00C7767B"/>
    <w:rsid w:val="00C8609F"/>
    <w:rsid w:val="00C9140A"/>
    <w:rsid w:val="00C92BE4"/>
    <w:rsid w:val="00C94FE8"/>
    <w:rsid w:val="00C950A7"/>
    <w:rsid w:val="00CA0866"/>
    <w:rsid w:val="00CA38B6"/>
    <w:rsid w:val="00CA6FC1"/>
    <w:rsid w:val="00CB2445"/>
    <w:rsid w:val="00CB3562"/>
    <w:rsid w:val="00CB5257"/>
    <w:rsid w:val="00CC15CD"/>
    <w:rsid w:val="00CC545D"/>
    <w:rsid w:val="00CD6BD3"/>
    <w:rsid w:val="00CE3158"/>
    <w:rsid w:val="00CE41A5"/>
    <w:rsid w:val="00CE6612"/>
    <w:rsid w:val="00CF1B15"/>
    <w:rsid w:val="00D011F0"/>
    <w:rsid w:val="00D032C0"/>
    <w:rsid w:val="00D05ECD"/>
    <w:rsid w:val="00D062B0"/>
    <w:rsid w:val="00D074D4"/>
    <w:rsid w:val="00D07689"/>
    <w:rsid w:val="00D16E7C"/>
    <w:rsid w:val="00D23FBA"/>
    <w:rsid w:val="00D2649E"/>
    <w:rsid w:val="00D26D4F"/>
    <w:rsid w:val="00D27262"/>
    <w:rsid w:val="00D3304A"/>
    <w:rsid w:val="00D33D83"/>
    <w:rsid w:val="00D3447E"/>
    <w:rsid w:val="00D346EB"/>
    <w:rsid w:val="00D3509E"/>
    <w:rsid w:val="00D35E8E"/>
    <w:rsid w:val="00D36490"/>
    <w:rsid w:val="00D44E4A"/>
    <w:rsid w:val="00D468C0"/>
    <w:rsid w:val="00D47A64"/>
    <w:rsid w:val="00D53B8E"/>
    <w:rsid w:val="00D55300"/>
    <w:rsid w:val="00D5612E"/>
    <w:rsid w:val="00D601D7"/>
    <w:rsid w:val="00D60E23"/>
    <w:rsid w:val="00D63A7A"/>
    <w:rsid w:val="00D650BE"/>
    <w:rsid w:val="00D71106"/>
    <w:rsid w:val="00D750FF"/>
    <w:rsid w:val="00D75802"/>
    <w:rsid w:val="00D8209B"/>
    <w:rsid w:val="00D86F29"/>
    <w:rsid w:val="00D95D68"/>
    <w:rsid w:val="00DA2884"/>
    <w:rsid w:val="00DA4998"/>
    <w:rsid w:val="00DA4BAA"/>
    <w:rsid w:val="00DB0055"/>
    <w:rsid w:val="00DB16AD"/>
    <w:rsid w:val="00DB2E9B"/>
    <w:rsid w:val="00DB6B2A"/>
    <w:rsid w:val="00DB722E"/>
    <w:rsid w:val="00DC1486"/>
    <w:rsid w:val="00DC5E58"/>
    <w:rsid w:val="00DC5FE1"/>
    <w:rsid w:val="00DD0C82"/>
    <w:rsid w:val="00DD1263"/>
    <w:rsid w:val="00DD1C6F"/>
    <w:rsid w:val="00DD49F5"/>
    <w:rsid w:val="00DD7D5B"/>
    <w:rsid w:val="00DF082D"/>
    <w:rsid w:val="00DF2501"/>
    <w:rsid w:val="00DF376A"/>
    <w:rsid w:val="00E05257"/>
    <w:rsid w:val="00E062B7"/>
    <w:rsid w:val="00E0705D"/>
    <w:rsid w:val="00E0781A"/>
    <w:rsid w:val="00E12980"/>
    <w:rsid w:val="00E16A18"/>
    <w:rsid w:val="00E26DEE"/>
    <w:rsid w:val="00E31530"/>
    <w:rsid w:val="00E32D6D"/>
    <w:rsid w:val="00E337D3"/>
    <w:rsid w:val="00E37DCB"/>
    <w:rsid w:val="00E4358E"/>
    <w:rsid w:val="00E52147"/>
    <w:rsid w:val="00E548F9"/>
    <w:rsid w:val="00E65D26"/>
    <w:rsid w:val="00E7584C"/>
    <w:rsid w:val="00E7694E"/>
    <w:rsid w:val="00E827AC"/>
    <w:rsid w:val="00E87188"/>
    <w:rsid w:val="00E905F0"/>
    <w:rsid w:val="00E96CD8"/>
    <w:rsid w:val="00EA0689"/>
    <w:rsid w:val="00EA1315"/>
    <w:rsid w:val="00EA3717"/>
    <w:rsid w:val="00EA5587"/>
    <w:rsid w:val="00EA5BF3"/>
    <w:rsid w:val="00EB190F"/>
    <w:rsid w:val="00EB60B1"/>
    <w:rsid w:val="00EC3F9A"/>
    <w:rsid w:val="00EC66A8"/>
    <w:rsid w:val="00ED01D2"/>
    <w:rsid w:val="00ED0CAF"/>
    <w:rsid w:val="00ED1439"/>
    <w:rsid w:val="00ED1DEA"/>
    <w:rsid w:val="00ED3283"/>
    <w:rsid w:val="00ED4D29"/>
    <w:rsid w:val="00ED67BD"/>
    <w:rsid w:val="00ED6FB5"/>
    <w:rsid w:val="00EE1789"/>
    <w:rsid w:val="00EE600E"/>
    <w:rsid w:val="00EE6B13"/>
    <w:rsid w:val="00EF3382"/>
    <w:rsid w:val="00EF4D18"/>
    <w:rsid w:val="00EF54FE"/>
    <w:rsid w:val="00EF59C5"/>
    <w:rsid w:val="00F011D8"/>
    <w:rsid w:val="00F22192"/>
    <w:rsid w:val="00F22378"/>
    <w:rsid w:val="00F247CF"/>
    <w:rsid w:val="00F33E34"/>
    <w:rsid w:val="00F42E7B"/>
    <w:rsid w:val="00F43E10"/>
    <w:rsid w:val="00F44AF2"/>
    <w:rsid w:val="00F44F7B"/>
    <w:rsid w:val="00F46F54"/>
    <w:rsid w:val="00F51C96"/>
    <w:rsid w:val="00F56F41"/>
    <w:rsid w:val="00F659BE"/>
    <w:rsid w:val="00F72175"/>
    <w:rsid w:val="00F75AEB"/>
    <w:rsid w:val="00F762A7"/>
    <w:rsid w:val="00F76EBA"/>
    <w:rsid w:val="00F83235"/>
    <w:rsid w:val="00F858AF"/>
    <w:rsid w:val="00FA19E6"/>
    <w:rsid w:val="00FA5364"/>
    <w:rsid w:val="00FB1D8C"/>
    <w:rsid w:val="00FB489F"/>
    <w:rsid w:val="00FC3D9D"/>
    <w:rsid w:val="00FC7411"/>
    <w:rsid w:val="00FC7B85"/>
    <w:rsid w:val="00FD1822"/>
    <w:rsid w:val="00FD2390"/>
    <w:rsid w:val="00FD5E2D"/>
    <w:rsid w:val="00FE113F"/>
    <w:rsid w:val="00FE20E9"/>
    <w:rsid w:val="00FE56BC"/>
    <w:rsid w:val="00FE6A77"/>
    <w:rsid w:val="00FF0598"/>
    <w:rsid w:val="00FF508D"/>
    <w:rsid w:val="00FF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43B483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2"/>
        <w:sz w:val="22"/>
        <w:szCs w:val="22"/>
        <w:lang w:val="en-US" w:eastAsia="ja-JP" w:bidi="ar-SA"/>
      </w:rPr>
    </w:rPrDefault>
    <w:pPrDefault>
      <w:pPr>
        <w:spacing w:after="24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iPriority="0" w:unhideWhenUsed="1" w:qFormat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9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2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09F"/>
    <w:pPr>
      <w:spacing w:before="120" w:after="120" w:line="360" w:lineRule="auto"/>
      <w:ind w:left="72" w:right="72"/>
    </w:pPr>
    <w:rPr>
      <w:rFonts w:ascii="Segoe UI Light" w:hAnsi="Segoe UI Light"/>
      <w:sz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9D197C"/>
    <w:pPr>
      <w:keepNext/>
      <w:keepLines/>
      <w:pageBreakBefore/>
      <w:numPr>
        <w:numId w:val="3"/>
      </w:numPr>
      <w:spacing w:after="40"/>
      <w:outlineLvl w:val="0"/>
    </w:pPr>
    <w:rPr>
      <w:rFonts w:eastAsiaTheme="majorEastAsia" w:cstheme="majorBidi"/>
      <w:b/>
      <w:bCs/>
      <w:caps/>
      <w:color w:val="0D5672" w:themeColor="accent1" w:themeShade="80"/>
      <w:kern w:val="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1"/>
    <w:qFormat/>
    <w:rsid w:val="001B4ED1"/>
    <w:pPr>
      <w:keepNext/>
      <w:keepLines/>
      <w:numPr>
        <w:ilvl w:val="1"/>
        <w:numId w:val="3"/>
      </w:numPr>
      <w:pBdr>
        <w:top w:val="single" w:sz="4" w:space="1" w:color="2683C6" w:themeColor="accent2"/>
      </w:pBdr>
      <w:spacing w:before="360"/>
      <w:outlineLvl w:val="1"/>
    </w:pPr>
    <w:rPr>
      <w:rFonts w:eastAsiaTheme="majorEastAsia" w:cstheme="majorBidi"/>
      <w:b/>
      <w:bCs/>
      <w:caps/>
      <w:color w:val="2683C6" w:themeColor="accent2"/>
      <w:spacing w:val="20"/>
      <w:szCs w:val="24"/>
    </w:rPr>
  </w:style>
  <w:style w:type="paragraph" w:styleId="Heading3">
    <w:name w:val="heading 3"/>
    <w:basedOn w:val="Normal"/>
    <w:next w:val="Normal"/>
    <w:link w:val="Heading3Char"/>
    <w:uiPriority w:val="1"/>
    <w:qFormat/>
    <w:rsid w:val="006E595B"/>
    <w:pPr>
      <w:keepNext/>
      <w:keepLines/>
      <w:numPr>
        <w:ilvl w:val="2"/>
        <w:numId w:val="3"/>
      </w:numPr>
      <w:spacing w:before="240"/>
      <w:outlineLvl w:val="2"/>
    </w:pPr>
    <w:rPr>
      <w:rFonts w:eastAsiaTheme="majorEastAsia" w:cstheme="majorBidi"/>
      <w:b/>
      <w:bCs/>
      <w:caps/>
      <w:color w:val="74B5E4" w:themeColor="accent2" w:themeTint="99"/>
      <w:szCs w:val="24"/>
    </w:rPr>
  </w:style>
  <w:style w:type="paragraph" w:styleId="Heading4">
    <w:name w:val="heading 4"/>
    <w:basedOn w:val="Normal"/>
    <w:next w:val="Normal"/>
    <w:link w:val="Heading4Char"/>
    <w:uiPriority w:val="1"/>
    <w:qFormat/>
    <w:rsid w:val="00A47662"/>
    <w:pPr>
      <w:numPr>
        <w:ilvl w:val="3"/>
        <w:numId w:val="3"/>
      </w:numPr>
      <w:outlineLvl w:val="3"/>
    </w:pPr>
    <w:rPr>
      <w:rFonts w:asciiTheme="majorHAnsi" w:eastAsiaTheme="majorEastAsia" w:hAnsiTheme="majorHAnsi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A47662"/>
    <w:pPr>
      <w:keepNext/>
      <w:keepLines/>
      <w:numPr>
        <w:ilvl w:val="4"/>
        <w:numId w:val="3"/>
      </w:numPr>
      <w:outlineLvl w:val="4"/>
    </w:pPr>
    <w:rPr>
      <w:rFonts w:asciiTheme="majorHAnsi" w:eastAsiaTheme="majorEastAsia" w:hAnsiTheme="majorHAnsi" w:cstheme="majorBidi"/>
      <w:i/>
      <w:iCs/>
      <w:caps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662"/>
    <w:pPr>
      <w:keepNext/>
      <w:keepLines/>
      <w:numPr>
        <w:ilvl w:val="5"/>
        <w:numId w:val="3"/>
      </w:numPr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662"/>
    <w:pPr>
      <w:keepNext/>
      <w:keepLines/>
      <w:numPr>
        <w:ilvl w:val="6"/>
        <w:numId w:val="3"/>
      </w:numPr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662"/>
    <w:pPr>
      <w:keepNext/>
      <w:keepLines/>
      <w:numPr>
        <w:ilvl w:val="7"/>
        <w:numId w:val="3"/>
      </w:numPr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662"/>
    <w:pPr>
      <w:keepNext/>
      <w:keepLines/>
      <w:numPr>
        <w:ilvl w:val="8"/>
        <w:numId w:val="3"/>
      </w:numPr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D197C"/>
    <w:rPr>
      <w:rFonts w:ascii="Segoe UI Light" w:eastAsiaTheme="majorEastAsia" w:hAnsi="Segoe UI Light" w:cstheme="majorBidi"/>
      <w:b/>
      <w:bCs/>
      <w:caps/>
      <w:color w:val="0D5672" w:themeColor="accent1" w:themeShade="80"/>
      <w:kern w:val="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1B4ED1"/>
    <w:rPr>
      <w:rFonts w:ascii="Segoe UI Light" w:eastAsiaTheme="majorEastAsia" w:hAnsi="Segoe UI Light" w:cstheme="majorBidi"/>
      <w:b/>
      <w:bCs/>
      <w:caps/>
      <w:color w:val="2683C6" w:themeColor="accent2"/>
      <w:spacing w:val="2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1"/>
    <w:rsid w:val="006E595B"/>
    <w:rPr>
      <w:rFonts w:ascii="Segoe UI Light" w:eastAsiaTheme="majorEastAsia" w:hAnsi="Segoe UI Light" w:cstheme="majorBidi"/>
      <w:b/>
      <w:bCs/>
      <w:caps/>
      <w:color w:val="74B5E4" w:themeColor="accent2" w:themeTint="99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rsid w:val="00A47662"/>
    <w:rPr>
      <w:rFonts w:asciiTheme="majorHAnsi" w:eastAsiaTheme="majorEastAsia" w:hAnsiTheme="majorHAnsi" w:cstheme="majorBidi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662"/>
    <w:rPr>
      <w:rFonts w:asciiTheme="majorHAnsi" w:eastAsiaTheme="majorEastAsia" w:hAnsiTheme="majorHAnsi" w:cstheme="majorBidi"/>
      <w:i/>
      <w:iCs/>
      <w:cap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662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662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662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662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9D197C"/>
    <w:pPr>
      <w:spacing w:before="0" w:after="240" w:line="252" w:lineRule="auto"/>
      <w:ind w:left="0" w:right="0"/>
    </w:pPr>
    <w:rPr>
      <w:b/>
      <w:bCs/>
      <w:color w:val="0D5672" w:themeColor="accent1" w:themeShade="80"/>
      <w:kern w:val="0"/>
      <w:sz w:val="32"/>
      <w:szCs w:val="32"/>
    </w:rPr>
  </w:style>
  <w:style w:type="paragraph" w:styleId="Title">
    <w:name w:val="Title"/>
    <w:basedOn w:val="Normal"/>
    <w:next w:val="Normal"/>
    <w:link w:val="TitleChar"/>
    <w:uiPriority w:val="1"/>
    <w:qFormat/>
    <w:rsid w:val="00B777C3"/>
    <w:pPr>
      <w:spacing w:before="0" w:after="0" w:line="240" w:lineRule="auto"/>
      <w:jc w:val="center"/>
    </w:pPr>
    <w:rPr>
      <w:rFonts w:ascii="Impact" w:eastAsiaTheme="majorEastAsia" w:hAnsi="Impact" w:cstheme="majorBidi"/>
      <w:caps/>
      <w:color w:val="002060"/>
      <w:kern w:val="0"/>
      <w:sz w:val="120"/>
      <w:szCs w:val="120"/>
    </w:rPr>
  </w:style>
  <w:style w:type="character" w:customStyle="1" w:styleId="TitleChar">
    <w:name w:val="Title Char"/>
    <w:basedOn w:val="DefaultParagraphFont"/>
    <w:link w:val="Title"/>
    <w:uiPriority w:val="1"/>
    <w:rsid w:val="00B777C3"/>
    <w:rPr>
      <w:rFonts w:ascii="Impact" w:eastAsiaTheme="majorEastAsia" w:hAnsi="Impact" w:cstheme="majorBidi"/>
      <w:caps/>
      <w:color w:val="002060"/>
      <w:kern w:val="0"/>
      <w:sz w:val="120"/>
      <w:szCs w:val="120"/>
    </w:rPr>
  </w:style>
  <w:style w:type="paragraph" w:styleId="Subtitle">
    <w:name w:val="Subtitle"/>
    <w:basedOn w:val="Normal"/>
    <w:next w:val="Normal"/>
    <w:link w:val="SubtitleChar"/>
    <w:uiPriority w:val="1"/>
    <w:qFormat/>
    <w:rsid w:val="00F75AEB"/>
    <w:pPr>
      <w:jc w:val="center"/>
    </w:pPr>
    <w:rPr>
      <w:rFonts w:eastAsiaTheme="majorEastAsia" w:cstheme="majorBidi"/>
      <w:b/>
      <w:bCs/>
      <w:caps/>
      <w:color w:val="002060"/>
      <w:kern w:val="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"/>
    <w:rsid w:val="00F75AEB"/>
    <w:rPr>
      <w:rFonts w:ascii="Segoe UI Light" w:eastAsiaTheme="majorEastAsia" w:hAnsi="Segoe UI Light" w:cstheme="majorBidi"/>
      <w:b/>
      <w:bCs/>
      <w:caps/>
      <w:color w:val="002060"/>
      <w:kern w:val="0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A47662"/>
    <w:pPr>
      <w:outlineLvl w:val="9"/>
    </w:pPr>
  </w:style>
  <w:style w:type="table" w:styleId="TableGrid">
    <w:name w:val="Table Grid"/>
    <w:basedOn w:val="TableNormal"/>
    <w:uiPriority w:val="59"/>
    <w:rsid w:val="00A476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3-Accent11">
    <w:name w:val="Grid Table 3 - Accent 11"/>
    <w:basedOn w:val="TableNormal"/>
    <w:uiPriority w:val="48"/>
    <w:rsid w:val="00A47662"/>
    <w:pPr>
      <w:spacing w:after="0" w:line="240" w:lineRule="auto"/>
    </w:p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  <w:tblStylePr w:type="neCell">
      <w:tblPr/>
      <w:tcPr>
        <w:tcBorders>
          <w:bottom w:val="single" w:sz="4" w:space="0" w:color="76CDEE" w:themeColor="accent1" w:themeTint="99"/>
        </w:tcBorders>
      </w:tcPr>
    </w:tblStylePr>
    <w:tblStylePr w:type="nwCell">
      <w:tblPr/>
      <w:tcPr>
        <w:tcBorders>
          <w:bottom w:val="single" w:sz="4" w:space="0" w:color="76CDEE" w:themeColor="accent1" w:themeTint="99"/>
        </w:tcBorders>
      </w:tcPr>
    </w:tblStylePr>
    <w:tblStylePr w:type="seCell">
      <w:tblPr/>
      <w:tcPr>
        <w:tcBorders>
          <w:top w:val="single" w:sz="4" w:space="0" w:color="76CDEE" w:themeColor="accent1" w:themeTint="99"/>
        </w:tcBorders>
      </w:tcPr>
    </w:tblStylePr>
    <w:tblStylePr w:type="swCell">
      <w:tblPr/>
      <w:tcPr>
        <w:tcBorders>
          <w:top w:val="single" w:sz="4" w:space="0" w:color="76CDEE" w:themeColor="accent1" w:themeTint="99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sid w:val="00A47662"/>
    <w:pPr>
      <w:spacing w:after="0" w:line="240" w:lineRule="auto"/>
    </w:pPr>
    <w:rPr>
      <w:color w:val="1481AB" w:themeColor="accent1" w:themeShade="BF"/>
    </w:r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CADE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CADE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CADE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CADE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GridTable5Dark-Accent11">
    <w:name w:val="Grid Table 5 Dark - Accent 11"/>
    <w:basedOn w:val="TableNormal"/>
    <w:uiPriority w:val="50"/>
    <w:rsid w:val="00A4766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29" w:type="dxa"/>
        <w:bottom w:w="29" w:type="dxa"/>
      </w:tblCellMar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customStyle="1" w:styleId="GridTable4-Accent61">
    <w:name w:val="Grid Table 4 - Accent 61"/>
    <w:basedOn w:val="TableNormal"/>
    <w:uiPriority w:val="49"/>
    <w:rsid w:val="00A47662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customStyle="1" w:styleId="TableGridLight1">
    <w:name w:val="Table Grid Light1"/>
    <w:basedOn w:val="TableNormal"/>
    <w:uiPriority w:val="40"/>
    <w:rsid w:val="00A4766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lainTable21">
    <w:name w:val="Plain Table 21"/>
    <w:basedOn w:val="TableNormal"/>
    <w:uiPriority w:val="42"/>
    <w:rsid w:val="00A4766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ListTable2-Accent11">
    <w:name w:val="List Table 2 - Accent 11"/>
    <w:basedOn w:val="TableNormal"/>
    <w:uiPriority w:val="47"/>
    <w:rsid w:val="00A47662"/>
    <w:pPr>
      <w:spacing w:after="0" w:line="240" w:lineRule="auto"/>
    </w:pPr>
    <w:tblPr>
      <w:tblStyleRowBandSize w:val="1"/>
      <w:tblStyleColBandSize w:val="1"/>
      <w:tblBorders>
        <w:top w:val="single" w:sz="4" w:space="0" w:color="76CDEE" w:themeColor="accent1" w:themeTint="99"/>
        <w:bottom w:val="single" w:sz="4" w:space="0" w:color="76CDEE" w:themeColor="accent1" w:themeTint="99"/>
        <w:insideH w:val="single" w:sz="4" w:space="0" w:color="76CDEE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customStyle="1" w:styleId="ListTable1Light-Accent21">
    <w:name w:val="List Table 1 Light - Accent 21"/>
    <w:basedOn w:val="TableNormal"/>
    <w:uiPriority w:val="46"/>
    <w:rsid w:val="00A47662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74B5E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4B5E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character" w:styleId="PlaceholderText">
    <w:name w:val="Placeholder Text"/>
    <w:basedOn w:val="DefaultParagraphFont"/>
    <w:uiPriority w:val="2"/>
    <w:rsid w:val="00A47662"/>
    <w:rPr>
      <w:i/>
      <w:iCs/>
      <w:color w:val="808080"/>
    </w:rPr>
  </w:style>
  <w:style w:type="table" w:customStyle="1" w:styleId="GridTable4-Accent11">
    <w:name w:val="Grid Table 4 - Accent 11"/>
    <w:basedOn w:val="TableNormal"/>
    <w:uiPriority w:val="49"/>
    <w:rsid w:val="00A47662"/>
    <w:pPr>
      <w:spacing w:after="0" w:line="240" w:lineRule="auto"/>
    </w:p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customStyle="1" w:styleId="GridTable4-Accent21">
    <w:name w:val="Grid Table 4 - Accent 21"/>
    <w:basedOn w:val="TableNormal"/>
    <w:uiPriority w:val="49"/>
    <w:rsid w:val="00A47662"/>
    <w:pPr>
      <w:spacing w:after="0" w:line="240" w:lineRule="auto"/>
    </w:pPr>
    <w:tblPr>
      <w:tblStyleRowBandSize w:val="1"/>
      <w:tblStyleColBandSize w:val="1"/>
      <w:tblBorders>
        <w:top w:val="single" w:sz="4" w:space="0" w:color="74B5E4" w:themeColor="accent2" w:themeTint="99"/>
        <w:left w:val="single" w:sz="4" w:space="0" w:color="74B5E4" w:themeColor="accent2" w:themeTint="99"/>
        <w:bottom w:val="single" w:sz="4" w:space="0" w:color="74B5E4" w:themeColor="accent2" w:themeTint="99"/>
        <w:right w:val="single" w:sz="4" w:space="0" w:color="74B5E4" w:themeColor="accent2" w:themeTint="99"/>
        <w:insideH w:val="single" w:sz="4" w:space="0" w:color="74B5E4" w:themeColor="accent2" w:themeTint="99"/>
        <w:insideV w:val="single" w:sz="4" w:space="0" w:color="74B5E4" w:themeColor="accent2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3C6" w:themeColor="accent2"/>
          <w:left w:val="single" w:sz="4" w:space="0" w:color="2683C6" w:themeColor="accent2"/>
          <w:bottom w:val="single" w:sz="4" w:space="0" w:color="2683C6" w:themeColor="accent2"/>
          <w:right w:val="single" w:sz="4" w:space="0" w:color="2683C6" w:themeColor="accent2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</w:rPr>
      <w:tblPr/>
      <w:tcPr>
        <w:tcBorders>
          <w:top w:val="double" w:sz="4" w:space="0" w:color="2683C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customStyle="1" w:styleId="PlainTable41">
    <w:name w:val="Plain Table 41"/>
    <w:basedOn w:val="TableNormal"/>
    <w:uiPriority w:val="44"/>
    <w:rsid w:val="00A47662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1Light-Accent61">
    <w:name w:val="Grid Table 1 Light - Accent 61"/>
    <w:basedOn w:val="TableNormal"/>
    <w:uiPriority w:val="46"/>
    <w:rsid w:val="00A47662"/>
    <w:pPr>
      <w:spacing w:after="0" w:line="240" w:lineRule="auto"/>
    </w:pPr>
    <w:tblPr>
      <w:tblStyleRowBandSize w:val="1"/>
      <w:tblStyleColBandSize w:val="1"/>
      <w:tblBorders>
        <w:top w:val="single" w:sz="4" w:space="0" w:color="C0DAD8" w:themeColor="accent6" w:themeTint="66"/>
        <w:left w:val="single" w:sz="4" w:space="0" w:color="C0DAD8" w:themeColor="accent6" w:themeTint="66"/>
        <w:bottom w:val="single" w:sz="4" w:space="0" w:color="C0DAD8" w:themeColor="accent6" w:themeTint="66"/>
        <w:right w:val="single" w:sz="4" w:space="0" w:color="C0DAD8" w:themeColor="accent6" w:themeTint="66"/>
        <w:insideH w:val="single" w:sz="4" w:space="0" w:color="C0DAD8" w:themeColor="accent6" w:themeTint="66"/>
        <w:insideV w:val="single" w:sz="4" w:space="0" w:color="C0DAD8" w:themeColor="accent6" w:themeTint="66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1Light-Accent61">
    <w:name w:val="List Table 1 Light - Accent 61"/>
    <w:basedOn w:val="TableNormal"/>
    <w:uiPriority w:val="46"/>
    <w:rsid w:val="00A47662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paragraph" w:styleId="Footer">
    <w:name w:val="footer"/>
    <w:basedOn w:val="Normal"/>
    <w:link w:val="FooterChar"/>
    <w:uiPriority w:val="2"/>
    <w:rsid w:val="00A47662"/>
    <w:pPr>
      <w:spacing w:before="0"/>
    </w:pPr>
  </w:style>
  <w:style w:type="character" w:customStyle="1" w:styleId="FooterChar">
    <w:name w:val="Footer Char"/>
    <w:basedOn w:val="DefaultParagraphFont"/>
    <w:link w:val="Footer"/>
    <w:uiPriority w:val="2"/>
    <w:rsid w:val="00A47662"/>
  </w:style>
  <w:style w:type="table" w:customStyle="1" w:styleId="Noborders">
    <w:name w:val="No borders"/>
    <w:basedOn w:val="TableNormal"/>
    <w:uiPriority w:val="99"/>
    <w:rsid w:val="00A47662"/>
    <w:pPr>
      <w:spacing w:after="0" w:line="240" w:lineRule="auto"/>
    </w:pPr>
    <w:tblPr/>
  </w:style>
  <w:style w:type="table" w:customStyle="1" w:styleId="GridTable1Light-Accent11">
    <w:name w:val="Grid Table 1 Light - Accent 11"/>
    <w:aliases w:val="Sample questionnaires table"/>
    <w:basedOn w:val="TableNormal"/>
    <w:uiPriority w:val="46"/>
    <w:rsid w:val="00A47662"/>
    <w:pPr>
      <w:spacing w:after="0" w:line="240" w:lineRule="auto"/>
    </w:pPr>
    <w:tblPr>
      <w:tblStyleRowBandSize w:val="1"/>
      <w:tblStyleColBandSize w:val="1"/>
      <w:tblBorders>
        <w:insideH w:val="single" w:sz="4" w:space="0" w:color="1CADE4" w:themeColor="accent1"/>
      </w:tblBorders>
      <w:tblCellMar>
        <w:top w:w="29" w:type="dxa"/>
        <w:bottom w:w="29" w:type="dxa"/>
      </w:tblCellMar>
    </w:tblPr>
    <w:tblStylePr w:type="firstRow">
      <w:rPr>
        <w:b w:val="0"/>
        <w:bCs/>
      </w:rPr>
      <w:tblPr/>
      <w:tcPr>
        <w:tcBorders>
          <w:top w:val="nil"/>
          <w:left w:val="nil"/>
          <w:bottom w:val="single" w:sz="12" w:space="0" w:color="1CADE4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</w:style>
  <w:style w:type="table" w:customStyle="1" w:styleId="GridTable2-Accent11">
    <w:name w:val="Grid Table 2 - Accent 11"/>
    <w:basedOn w:val="TableNormal"/>
    <w:uiPriority w:val="47"/>
    <w:rsid w:val="00A47662"/>
    <w:pPr>
      <w:spacing w:after="0" w:line="240" w:lineRule="auto"/>
    </w:pPr>
    <w:tblPr>
      <w:tblStyleRowBandSize w:val="1"/>
      <w:tblStyleColBandSize w:val="1"/>
      <w:tblBorders>
        <w:top w:val="single" w:sz="2" w:space="0" w:color="76CDEE" w:themeColor="accent1" w:themeTint="99"/>
        <w:bottom w:val="single" w:sz="2" w:space="0" w:color="76CDEE" w:themeColor="accent1" w:themeTint="99"/>
        <w:insideH w:val="single" w:sz="2" w:space="0" w:color="76CDEE" w:themeColor="accent1" w:themeTint="99"/>
        <w:insideV w:val="single" w:sz="2" w:space="0" w:color="76CDEE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76CDEE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paragraph" w:customStyle="1" w:styleId="Logo">
    <w:name w:val="Logo"/>
    <w:basedOn w:val="Normal"/>
    <w:next w:val="Normal"/>
    <w:uiPriority w:val="1"/>
    <w:qFormat/>
    <w:rsid w:val="00951C1D"/>
    <w:pPr>
      <w:spacing w:after="240"/>
      <w:jc w:val="right"/>
    </w:pPr>
    <w:rPr>
      <w:color w:val="264356" w:themeColor="text2" w:themeShade="BF"/>
      <w:sz w:val="52"/>
      <w:szCs w:val="52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47662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47662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47662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47662"/>
    <w:rPr>
      <w:rFonts w:ascii="Arial" w:hAnsi="Arial" w:cs="Arial"/>
      <w:vanish/>
      <w:sz w:val="16"/>
      <w:szCs w:val="16"/>
    </w:rPr>
  </w:style>
  <w:style w:type="paragraph" w:customStyle="1" w:styleId="Contactinfo">
    <w:name w:val="Contact info"/>
    <w:basedOn w:val="Normal"/>
    <w:uiPriority w:val="1"/>
    <w:qFormat/>
    <w:rsid w:val="00A47662"/>
    <w:pPr>
      <w:jc w:val="right"/>
    </w:pPr>
    <w:rPr>
      <w:caps/>
    </w:rPr>
  </w:style>
  <w:style w:type="table" w:customStyle="1" w:styleId="GridTable3-Accent31">
    <w:name w:val="Grid Table 3 - Accent 31"/>
    <w:basedOn w:val="TableNormal"/>
    <w:uiPriority w:val="48"/>
    <w:rsid w:val="00A47662"/>
    <w:pPr>
      <w:spacing w:after="0" w:line="240" w:lineRule="auto"/>
    </w:pPr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  <w:insideV w:val="single" w:sz="4" w:space="0" w:color="7CE1E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  <w:tblStylePr w:type="neCell">
      <w:tblPr/>
      <w:tcPr>
        <w:tcBorders>
          <w:bottom w:val="single" w:sz="4" w:space="0" w:color="7CE1E7" w:themeColor="accent3" w:themeTint="99"/>
        </w:tcBorders>
      </w:tcPr>
    </w:tblStylePr>
    <w:tblStylePr w:type="nwCell">
      <w:tblPr/>
      <w:tcPr>
        <w:tcBorders>
          <w:bottom w:val="single" w:sz="4" w:space="0" w:color="7CE1E7" w:themeColor="accent3" w:themeTint="99"/>
        </w:tcBorders>
      </w:tcPr>
    </w:tblStylePr>
    <w:tblStylePr w:type="seCell">
      <w:tblPr/>
      <w:tcPr>
        <w:tcBorders>
          <w:top w:val="single" w:sz="4" w:space="0" w:color="7CE1E7" w:themeColor="accent3" w:themeTint="99"/>
        </w:tcBorders>
      </w:tcPr>
    </w:tblStylePr>
    <w:tblStylePr w:type="swCell">
      <w:tblPr/>
      <w:tcPr>
        <w:tcBorders>
          <w:top w:val="single" w:sz="4" w:space="0" w:color="7CE1E7" w:themeColor="accent3" w:themeTint="99"/>
        </w:tcBorders>
      </w:tcPr>
    </w:tblStylePr>
  </w:style>
  <w:style w:type="table" w:customStyle="1" w:styleId="GridTable5Dark-Accent31">
    <w:name w:val="Grid Table 5 Dark - Accent 31"/>
    <w:basedOn w:val="TableNormal"/>
    <w:uiPriority w:val="50"/>
    <w:rsid w:val="00A4766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F5F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band1Vert">
      <w:tblPr/>
      <w:tcPr>
        <w:shd w:val="clear" w:color="auto" w:fill="A8EBEF" w:themeFill="accent3" w:themeFillTint="66"/>
      </w:tcPr>
    </w:tblStylePr>
    <w:tblStylePr w:type="band1Horz">
      <w:tblPr/>
      <w:tcPr>
        <w:shd w:val="clear" w:color="auto" w:fill="A8EBEF" w:themeFill="accent3" w:themeFillTint="66"/>
      </w:tcPr>
    </w:tblStylePr>
  </w:style>
  <w:style w:type="table" w:customStyle="1" w:styleId="GridTable1Light-Accent31">
    <w:name w:val="Grid Table 1 Light - Accent 31"/>
    <w:basedOn w:val="TableNormal"/>
    <w:uiPriority w:val="46"/>
    <w:rsid w:val="00A47662"/>
    <w:pPr>
      <w:spacing w:after="0" w:line="240" w:lineRule="auto"/>
    </w:pPr>
    <w:tblPr>
      <w:tblStyleRowBandSize w:val="1"/>
      <w:tblStyleColBandSize w:val="1"/>
      <w:tblBorders>
        <w:top w:val="single" w:sz="4" w:space="0" w:color="A8EBEF" w:themeColor="accent3" w:themeTint="66"/>
        <w:left w:val="single" w:sz="4" w:space="0" w:color="A8EBEF" w:themeColor="accent3" w:themeTint="66"/>
        <w:bottom w:val="single" w:sz="4" w:space="0" w:color="A8EBEF" w:themeColor="accent3" w:themeTint="66"/>
        <w:right w:val="single" w:sz="4" w:space="0" w:color="A8EBEF" w:themeColor="accent3" w:themeTint="66"/>
        <w:insideH w:val="single" w:sz="4" w:space="0" w:color="A8EBEF" w:themeColor="accent3" w:themeTint="66"/>
        <w:insideV w:val="single" w:sz="4" w:space="0" w:color="A8EBE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7CE1E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CE1E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A47662"/>
    <w:pPr>
      <w:tabs>
        <w:tab w:val="center" w:pos="4680"/>
        <w:tab w:val="right" w:pos="9360"/>
      </w:tabs>
      <w:spacing w:before="0"/>
      <w:jc w:val="right"/>
    </w:pPr>
  </w:style>
  <w:style w:type="paragraph" w:styleId="Signature">
    <w:name w:val="Signature"/>
    <w:basedOn w:val="Normal"/>
    <w:link w:val="SignatureChar"/>
    <w:uiPriority w:val="1"/>
    <w:qFormat/>
    <w:rsid w:val="00A47662"/>
    <w:pPr>
      <w:spacing w:after="360" w:line="276" w:lineRule="auto"/>
      <w:ind w:left="0" w:right="0"/>
      <w:jc w:val="center"/>
    </w:pPr>
    <w:rPr>
      <w:kern w:val="0"/>
      <w:sz w:val="16"/>
      <w:szCs w:val="16"/>
    </w:rPr>
  </w:style>
  <w:style w:type="character" w:customStyle="1" w:styleId="SignatureChar">
    <w:name w:val="Signature Char"/>
    <w:basedOn w:val="DefaultParagraphFont"/>
    <w:link w:val="Signature"/>
    <w:uiPriority w:val="1"/>
    <w:rsid w:val="00A47662"/>
    <w:rPr>
      <w:kern w:val="0"/>
      <w:sz w:val="16"/>
      <w:szCs w:val="16"/>
    </w:rPr>
  </w:style>
  <w:style w:type="paragraph" w:customStyle="1" w:styleId="Sign-off">
    <w:name w:val="Sign-off"/>
    <w:basedOn w:val="Normal"/>
    <w:uiPriority w:val="1"/>
    <w:qFormat/>
    <w:rsid w:val="00A47662"/>
    <w:pPr>
      <w:jc w:val="center"/>
    </w:pPr>
    <w:rPr>
      <w:sz w:val="20"/>
      <w:szCs w:val="20"/>
    </w:rPr>
  </w:style>
  <w:style w:type="paragraph" w:customStyle="1" w:styleId="Rightalign">
    <w:name w:val="Right align"/>
    <w:basedOn w:val="Normal"/>
    <w:uiPriority w:val="1"/>
    <w:qFormat/>
    <w:rsid w:val="00A47662"/>
    <w:pPr>
      <w:jc w:val="right"/>
    </w:pPr>
  </w:style>
  <w:style w:type="table" w:customStyle="1" w:styleId="GridTable1Light-Accent21">
    <w:name w:val="Grid Table 1 Light - Accent 21"/>
    <w:basedOn w:val="TableNormal"/>
    <w:uiPriority w:val="46"/>
    <w:rsid w:val="00A47662"/>
    <w:pPr>
      <w:spacing w:after="0" w:line="240" w:lineRule="auto"/>
    </w:pPr>
    <w:tblPr>
      <w:tblStyleRowBandSize w:val="1"/>
      <w:tblStyleColBandSize w:val="1"/>
      <w:tblBorders>
        <w:top w:val="single" w:sz="4" w:space="0" w:color="A3CEED" w:themeColor="accent2" w:themeTint="66"/>
        <w:left w:val="single" w:sz="4" w:space="0" w:color="A3CEED" w:themeColor="accent2" w:themeTint="66"/>
        <w:bottom w:val="single" w:sz="4" w:space="0" w:color="A3CEED" w:themeColor="accent2" w:themeTint="66"/>
        <w:right w:val="single" w:sz="4" w:space="0" w:color="A3CEED" w:themeColor="accent2" w:themeTint="66"/>
        <w:insideH w:val="single" w:sz="4" w:space="0" w:color="A3CEED" w:themeColor="accent2" w:themeTint="66"/>
        <w:insideV w:val="single" w:sz="4" w:space="0" w:color="A3CEE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74B5E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4B5E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erChar">
    <w:name w:val="Header Char"/>
    <w:basedOn w:val="DefaultParagraphFont"/>
    <w:link w:val="Header"/>
    <w:uiPriority w:val="99"/>
    <w:rsid w:val="00A47662"/>
  </w:style>
  <w:style w:type="paragraph" w:styleId="ListBullet">
    <w:name w:val="List Bullet"/>
    <w:basedOn w:val="Normal"/>
    <w:uiPriority w:val="1"/>
    <w:unhideWhenUsed/>
    <w:rsid w:val="00A47662"/>
    <w:pPr>
      <w:numPr>
        <w:numId w:val="1"/>
      </w:numPr>
      <w:ind w:left="432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3304A"/>
    <w:pPr>
      <w:spacing w:after="100"/>
      <w:ind w:left="0"/>
    </w:pPr>
  </w:style>
  <w:style w:type="paragraph" w:styleId="TOC3">
    <w:name w:val="toc 3"/>
    <w:basedOn w:val="Normal"/>
    <w:next w:val="Normal"/>
    <w:autoRedefine/>
    <w:uiPriority w:val="39"/>
    <w:unhideWhenUsed/>
    <w:rsid w:val="00D3304A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3304A"/>
    <w:rPr>
      <w:color w:val="6EAC1C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unhideWhenUsed/>
    <w:qFormat/>
    <w:rsid w:val="00D3509E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037D97"/>
    <w:pPr>
      <w:spacing w:after="100"/>
      <w:ind w:left="240"/>
    </w:pPr>
  </w:style>
  <w:style w:type="table" w:customStyle="1" w:styleId="GridTable1Light-Accent41">
    <w:name w:val="Grid Table 1 Light - Accent 41"/>
    <w:basedOn w:val="TableNormal"/>
    <w:uiPriority w:val="46"/>
    <w:rsid w:val="00B80213"/>
    <w:pPr>
      <w:spacing w:after="0" w:line="240" w:lineRule="auto"/>
    </w:pPr>
    <w:tblPr>
      <w:tblStyleRowBandSize w:val="1"/>
      <w:tblStyleColBandSize w:val="1"/>
      <w:tblBorders>
        <w:top w:val="single" w:sz="4" w:space="0" w:color="B2E4D5" w:themeColor="accent4" w:themeTint="66"/>
        <w:left w:val="single" w:sz="4" w:space="0" w:color="B2E4D5" w:themeColor="accent4" w:themeTint="66"/>
        <w:bottom w:val="single" w:sz="4" w:space="0" w:color="B2E4D5" w:themeColor="accent4" w:themeTint="66"/>
        <w:right w:val="single" w:sz="4" w:space="0" w:color="B2E4D5" w:themeColor="accent4" w:themeTint="66"/>
        <w:insideH w:val="single" w:sz="4" w:space="0" w:color="B2E4D5" w:themeColor="accent4" w:themeTint="66"/>
        <w:insideV w:val="single" w:sz="4" w:space="0" w:color="B2E4D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8CD6C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D6C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PlainTable11">
    <w:name w:val="Plain Table 11"/>
    <w:basedOn w:val="TableNormal"/>
    <w:uiPriority w:val="41"/>
    <w:rsid w:val="00B8021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dnoteText">
    <w:name w:val="endnote text"/>
    <w:basedOn w:val="Normal"/>
    <w:link w:val="EndnoteTextChar"/>
    <w:uiPriority w:val="99"/>
    <w:semiHidden/>
    <w:unhideWhenUsed/>
    <w:rsid w:val="00AE34C4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E34C4"/>
    <w:rPr>
      <w:rFonts w:ascii="Segoe UI Light" w:hAnsi="Segoe UI Light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AE34C4"/>
    <w:rPr>
      <w:vertAlign w:val="superscript"/>
    </w:rPr>
  </w:style>
  <w:style w:type="paragraph" w:styleId="TableofFigures">
    <w:name w:val="table of figures"/>
    <w:basedOn w:val="Normal"/>
    <w:next w:val="Normal"/>
    <w:uiPriority w:val="99"/>
    <w:unhideWhenUsed/>
    <w:rsid w:val="00A636D3"/>
    <w:pPr>
      <w:spacing w:before="0" w:after="0"/>
      <w:ind w:left="480" w:hanging="480"/>
    </w:pPr>
    <w:rPr>
      <w:rFonts w:cs="Times New Roman"/>
      <w:bCs/>
      <w:sz w:val="28"/>
      <w:szCs w:val="24"/>
    </w:rPr>
  </w:style>
  <w:style w:type="table" w:customStyle="1" w:styleId="GridTable1Light-Accent51">
    <w:name w:val="Grid Table 1 Light - Accent 51"/>
    <w:basedOn w:val="TableNormal"/>
    <w:uiPriority w:val="46"/>
    <w:rsid w:val="00A7486F"/>
    <w:pPr>
      <w:spacing w:after="0" w:line="240" w:lineRule="auto"/>
    </w:pPr>
    <w:tblPr>
      <w:tblStyleRowBandSize w:val="1"/>
      <w:tblStyleColBandSize w:val="1"/>
      <w:tblBorders>
        <w:top w:val="single" w:sz="4" w:space="0" w:color="A9D7B6" w:themeColor="accent5" w:themeTint="66"/>
        <w:left w:val="single" w:sz="4" w:space="0" w:color="A9D7B6" w:themeColor="accent5" w:themeTint="66"/>
        <w:bottom w:val="single" w:sz="4" w:space="0" w:color="A9D7B6" w:themeColor="accent5" w:themeTint="66"/>
        <w:right w:val="single" w:sz="4" w:space="0" w:color="A9D7B6" w:themeColor="accent5" w:themeTint="66"/>
        <w:insideH w:val="single" w:sz="4" w:space="0" w:color="A9D7B6" w:themeColor="accent5" w:themeTint="66"/>
        <w:insideV w:val="single" w:sz="4" w:space="0" w:color="A9D7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7EC4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EC4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PlainTable31">
    <w:name w:val="Plain Table 31"/>
    <w:basedOn w:val="TableNormal"/>
    <w:uiPriority w:val="43"/>
    <w:rsid w:val="00A7486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GridTable1Light1">
    <w:name w:val="Grid Table 1 Light1"/>
    <w:basedOn w:val="TableNormal"/>
    <w:uiPriority w:val="46"/>
    <w:rsid w:val="00A7486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4-Accent11">
    <w:name w:val="List Table 4 - Accent 11"/>
    <w:basedOn w:val="TableNormal"/>
    <w:uiPriority w:val="49"/>
    <w:rsid w:val="00A7486F"/>
    <w:pPr>
      <w:spacing w:after="0" w:line="240" w:lineRule="auto"/>
    </w:p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customStyle="1" w:styleId="ListTable4-Accent21">
    <w:name w:val="List Table 4 - Accent 21"/>
    <w:basedOn w:val="TableNormal"/>
    <w:uiPriority w:val="49"/>
    <w:rsid w:val="00A7486F"/>
    <w:pPr>
      <w:spacing w:after="0" w:line="240" w:lineRule="auto"/>
    </w:pPr>
    <w:tblPr>
      <w:tblStyleRowBandSize w:val="1"/>
      <w:tblStyleColBandSize w:val="1"/>
      <w:tblBorders>
        <w:top w:val="single" w:sz="4" w:space="0" w:color="74B5E4" w:themeColor="accent2" w:themeTint="99"/>
        <w:left w:val="single" w:sz="4" w:space="0" w:color="74B5E4" w:themeColor="accent2" w:themeTint="99"/>
        <w:bottom w:val="single" w:sz="4" w:space="0" w:color="74B5E4" w:themeColor="accent2" w:themeTint="99"/>
        <w:right w:val="single" w:sz="4" w:space="0" w:color="74B5E4" w:themeColor="accent2" w:themeTint="99"/>
        <w:insideH w:val="single" w:sz="4" w:space="0" w:color="74B5E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3C6" w:themeColor="accent2"/>
          <w:left w:val="single" w:sz="4" w:space="0" w:color="2683C6" w:themeColor="accent2"/>
          <w:bottom w:val="single" w:sz="4" w:space="0" w:color="2683C6" w:themeColor="accent2"/>
          <w:right w:val="single" w:sz="4" w:space="0" w:color="2683C6" w:themeColor="accent2"/>
          <w:insideH w:val="nil"/>
        </w:tcBorders>
        <w:shd w:val="clear" w:color="auto" w:fill="2683C6" w:themeFill="accent2"/>
      </w:tcPr>
    </w:tblStylePr>
    <w:tblStylePr w:type="lastRow">
      <w:rPr>
        <w:b/>
        <w:bCs/>
      </w:rPr>
      <w:tblPr/>
      <w:tcPr>
        <w:tcBorders>
          <w:top w:val="double" w:sz="4" w:space="0" w:color="74B5E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customStyle="1" w:styleId="ListTable3-Accent21">
    <w:name w:val="List Table 3 - Accent 21"/>
    <w:basedOn w:val="TableNormal"/>
    <w:uiPriority w:val="48"/>
    <w:rsid w:val="00A7486F"/>
    <w:pPr>
      <w:spacing w:after="0" w:line="240" w:lineRule="auto"/>
    </w:pPr>
    <w:tblPr>
      <w:tblStyleRowBandSize w:val="1"/>
      <w:tblStyleColBandSize w:val="1"/>
      <w:tblBorders>
        <w:top w:val="single" w:sz="4" w:space="0" w:color="2683C6" w:themeColor="accent2"/>
        <w:left w:val="single" w:sz="4" w:space="0" w:color="2683C6" w:themeColor="accent2"/>
        <w:bottom w:val="single" w:sz="4" w:space="0" w:color="2683C6" w:themeColor="accent2"/>
        <w:right w:val="single" w:sz="4" w:space="0" w:color="2683C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683C6" w:themeFill="accent2"/>
      </w:tcPr>
    </w:tblStylePr>
    <w:tblStylePr w:type="lastRow">
      <w:rPr>
        <w:b/>
        <w:bCs/>
      </w:rPr>
      <w:tblPr/>
      <w:tcPr>
        <w:tcBorders>
          <w:top w:val="double" w:sz="4" w:space="0" w:color="2683C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683C6" w:themeColor="accent2"/>
          <w:right w:val="single" w:sz="4" w:space="0" w:color="2683C6" w:themeColor="accent2"/>
        </w:tcBorders>
      </w:tcPr>
    </w:tblStylePr>
    <w:tblStylePr w:type="band1Horz">
      <w:tblPr/>
      <w:tcPr>
        <w:tcBorders>
          <w:top w:val="single" w:sz="4" w:space="0" w:color="2683C6" w:themeColor="accent2"/>
          <w:bottom w:val="single" w:sz="4" w:space="0" w:color="2683C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683C6" w:themeColor="accent2"/>
          <w:left w:val="nil"/>
        </w:tcBorders>
      </w:tcPr>
    </w:tblStylePr>
    <w:tblStylePr w:type="swCell">
      <w:tblPr/>
      <w:tcPr>
        <w:tcBorders>
          <w:top w:val="double" w:sz="4" w:space="0" w:color="2683C6" w:themeColor="accent2"/>
          <w:right w:val="nil"/>
        </w:tcBorders>
      </w:tcPr>
    </w:tblStylePr>
  </w:style>
  <w:style w:type="table" w:customStyle="1" w:styleId="ListTable3-Accent31">
    <w:name w:val="List Table 3 - Accent 31"/>
    <w:basedOn w:val="TableNormal"/>
    <w:uiPriority w:val="48"/>
    <w:rsid w:val="00A7486F"/>
    <w:pPr>
      <w:spacing w:after="0" w:line="240" w:lineRule="auto"/>
    </w:pPr>
    <w:tblPr>
      <w:tblStyleRowBandSize w:val="1"/>
      <w:tblStyleColBandSize w:val="1"/>
      <w:tblBorders>
        <w:top w:val="single" w:sz="4" w:space="0" w:color="27CED7" w:themeColor="accent3"/>
        <w:left w:val="single" w:sz="4" w:space="0" w:color="27CED7" w:themeColor="accent3"/>
        <w:bottom w:val="single" w:sz="4" w:space="0" w:color="27CED7" w:themeColor="accent3"/>
        <w:right w:val="single" w:sz="4" w:space="0" w:color="27CED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7CED7" w:themeFill="accent3"/>
      </w:tcPr>
    </w:tblStylePr>
    <w:tblStylePr w:type="lastRow">
      <w:rPr>
        <w:b/>
        <w:bCs/>
      </w:rPr>
      <w:tblPr/>
      <w:tcPr>
        <w:tcBorders>
          <w:top w:val="double" w:sz="4" w:space="0" w:color="27CED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7CED7" w:themeColor="accent3"/>
          <w:right w:val="single" w:sz="4" w:space="0" w:color="27CED7" w:themeColor="accent3"/>
        </w:tcBorders>
      </w:tcPr>
    </w:tblStylePr>
    <w:tblStylePr w:type="band1Horz">
      <w:tblPr/>
      <w:tcPr>
        <w:tcBorders>
          <w:top w:val="single" w:sz="4" w:space="0" w:color="27CED7" w:themeColor="accent3"/>
          <w:bottom w:val="single" w:sz="4" w:space="0" w:color="27CED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7CED7" w:themeColor="accent3"/>
          <w:left w:val="nil"/>
        </w:tcBorders>
      </w:tcPr>
    </w:tblStylePr>
    <w:tblStylePr w:type="swCell">
      <w:tblPr/>
      <w:tcPr>
        <w:tcBorders>
          <w:top w:val="double" w:sz="4" w:space="0" w:color="27CED7" w:themeColor="accent3"/>
          <w:right w:val="nil"/>
        </w:tcBorders>
      </w:tcPr>
    </w:tblStylePr>
  </w:style>
  <w:style w:type="table" w:customStyle="1" w:styleId="ListTable4-Accent31">
    <w:name w:val="List Table 4 - Accent 31"/>
    <w:basedOn w:val="TableNormal"/>
    <w:uiPriority w:val="49"/>
    <w:rsid w:val="00A7486F"/>
    <w:pPr>
      <w:spacing w:after="0" w:line="240" w:lineRule="auto"/>
    </w:pPr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7CED7" w:themeColor="accent3"/>
          <w:left w:val="single" w:sz="4" w:space="0" w:color="27CED7" w:themeColor="accent3"/>
          <w:bottom w:val="single" w:sz="4" w:space="0" w:color="27CED7" w:themeColor="accent3"/>
          <w:right w:val="single" w:sz="4" w:space="0" w:color="27CED7" w:themeColor="accent3"/>
          <w:insideH w:val="nil"/>
        </w:tcBorders>
        <w:shd w:val="clear" w:color="auto" w:fill="27CED7" w:themeFill="accent3"/>
      </w:tcPr>
    </w:tblStylePr>
    <w:tblStylePr w:type="lastRow">
      <w:rPr>
        <w:b/>
        <w:bCs/>
      </w:rPr>
      <w:tblPr/>
      <w:tcPr>
        <w:tcBorders>
          <w:top w:val="double" w:sz="4" w:space="0" w:color="7CE1E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customStyle="1" w:styleId="ListTable3-Accent11">
    <w:name w:val="List Table 3 - Accent 11"/>
    <w:basedOn w:val="TableNormal"/>
    <w:uiPriority w:val="48"/>
    <w:rsid w:val="00A7486F"/>
    <w:pPr>
      <w:spacing w:after="0" w:line="240" w:lineRule="auto"/>
    </w:pPr>
    <w:tblPr>
      <w:tblStyleRowBandSize w:val="1"/>
      <w:tblStyleColBandSize w:val="1"/>
      <w:tblBorders>
        <w:top w:val="single" w:sz="4" w:space="0" w:color="1CADE4" w:themeColor="accent1"/>
        <w:left w:val="single" w:sz="4" w:space="0" w:color="1CADE4" w:themeColor="accent1"/>
        <w:bottom w:val="single" w:sz="4" w:space="0" w:color="1CADE4" w:themeColor="accent1"/>
        <w:right w:val="single" w:sz="4" w:space="0" w:color="1CADE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CADE4" w:themeColor="accent1"/>
          <w:right w:val="single" w:sz="4" w:space="0" w:color="1CADE4" w:themeColor="accent1"/>
        </w:tcBorders>
      </w:tcPr>
    </w:tblStylePr>
    <w:tblStylePr w:type="band1Horz">
      <w:tblPr/>
      <w:tcPr>
        <w:tcBorders>
          <w:top w:val="single" w:sz="4" w:space="0" w:color="1CADE4" w:themeColor="accent1"/>
          <w:bottom w:val="single" w:sz="4" w:space="0" w:color="1CADE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CADE4" w:themeColor="accent1"/>
          <w:left w:val="nil"/>
        </w:tcBorders>
      </w:tcPr>
    </w:tblStylePr>
    <w:tblStylePr w:type="swCell">
      <w:tblPr/>
      <w:tcPr>
        <w:tcBorders>
          <w:top w:val="double" w:sz="4" w:space="0" w:color="1CADE4" w:themeColor="accent1"/>
          <w:right w:val="nil"/>
        </w:tcBorders>
      </w:tcPr>
    </w:tblStylePr>
  </w:style>
  <w:style w:type="table" w:customStyle="1" w:styleId="GridTable5Dark-Accent21">
    <w:name w:val="Grid Table 5 Dark - Accent 21"/>
    <w:basedOn w:val="TableNormal"/>
    <w:uiPriority w:val="50"/>
    <w:rsid w:val="00A7486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customStyle="1" w:styleId="GridTable41">
    <w:name w:val="Grid Table 41"/>
    <w:basedOn w:val="TableNormal"/>
    <w:uiPriority w:val="49"/>
    <w:rsid w:val="00A7486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833A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3AB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AD3ED3"/>
    <w:pPr>
      <w:widowControl w:val="0"/>
      <w:spacing w:before="0" w:after="0" w:line="240" w:lineRule="auto"/>
      <w:ind w:left="1147" w:right="0"/>
    </w:pPr>
    <w:rPr>
      <w:rFonts w:ascii="Arial" w:eastAsia="Arial" w:hAnsi="Arial"/>
      <w:kern w:val="0"/>
      <w:sz w:val="23"/>
      <w:szCs w:val="23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AD3ED3"/>
    <w:rPr>
      <w:rFonts w:ascii="Arial" w:eastAsia="Arial" w:hAnsi="Arial"/>
      <w:kern w:val="0"/>
      <w:sz w:val="23"/>
      <w:szCs w:val="23"/>
      <w:lang w:eastAsia="en-US"/>
    </w:rPr>
  </w:style>
  <w:style w:type="paragraph" w:customStyle="1" w:styleId="RaySpot">
    <w:name w:val="RaySpot"/>
    <w:basedOn w:val="Normal"/>
    <w:link w:val="RaySpotChar"/>
    <w:uiPriority w:val="1"/>
    <w:qFormat/>
    <w:rsid w:val="00F011D8"/>
    <w:pPr>
      <w:widowControl w:val="0"/>
      <w:spacing w:before="0" w:after="0" w:line="240" w:lineRule="auto"/>
      <w:ind w:left="131" w:right="0" w:firstLine="720"/>
    </w:pPr>
    <w:rPr>
      <w:rFonts w:asciiTheme="minorHAnsi" w:eastAsiaTheme="minorHAnsi" w:hAnsiTheme="minorHAnsi" w:cs="Tahoma"/>
      <w:b/>
      <w:bCs/>
      <w:kern w:val="0"/>
      <w:sz w:val="28"/>
      <w:szCs w:val="28"/>
      <w:lang w:eastAsia="en-US"/>
    </w:rPr>
  </w:style>
  <w:style w:type="character" w:customStyle="1" w:styleId="RaySpotChar">
    <w:name w:val="RaySpot Char"/>
    <w:basedOn w:val="DefaultParagraphFont"/>
    <w:link w:val="RaySpot"/>
    <w:uiPriority w:val="1"/>
    <w:rsid w:val="00F011D8"/>
    <w:rPr>
      <w:rFonts w:eastAsiaTheme="minorHAnsi" w:cs="Tahoma"/>
      <w:b/>
      <w:bCs/>
      <w:kern w:val="0"/>
      <w:sz w:val="28"/>
      <w:szCs w:val="28"/>
      <w:lang w:eastAsia="en-US"/>
    </w:rPr>
  </w:style>
  <w:style w:type="table" w:customStyle="1" w:styleId="PlainTable12">
    <w:name w:val="Plain Table 12"/>
    <w:basedOn w:val="TableNormal"/>
    <w:uiPriority w:val="41"/>
    <w:rsid w:val="0004243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111">
    <w:name w:val="Plain Table 111"/>
    <w:basedOn w:val="TableNormal"/>
    <w:next w:val="PlainTable11"/>
    <w:uiPriority w:val="41"/>
    <w:rsid w:val="008819D2"/>
    <w:pPr>
      <w:spacing w:after="0" w:line="240" w:lineRule="auto"/>
    </w:pPr>
    <w:rPr>
      <w:rFonts w:ascii="Tw Cen MT" w:eastAsia="Times New Roman" w:hAnsi="Tw Cen MT" w:cs="Levenim MT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8D39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39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390A"/>
    <w:rPr>
      <w:rFonts w:ascii="Segoe UI Light" w:hAnsi="Segoe UI Light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39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390A"/>
    <w:rPr>
      <w:rFonts w:ascii="Segoe UI Light" w:hAnsi="Segoe UI Light"/>
      <w:b/>
      <w:bCs/>
      <w:sz w:val="20"/>
      <w:szCs w:val="20"/>
    </w:rPr>
  </w:style>
  <w:style w:type="table" w:customStyle="1" w:styleId="PlainTable1111">
    <w:name w:val="Plain Table 1111"/>
    <w:basedOn w:val="TableNormal"/>
    <w:next w:val="PlainTable11"/>
    <w:uiPriority w:val="41"/>
    <w:rsid w:val="008D256B"/>
    <w:pPr>
      <w:spacing w:after="0" w:line="240" w:lineRule="auto"/>
    </w:pPr>
    <w:rPr>
      <w:rFonts w:ascii="Tw Cen MT" w:eastAsia="Times New Roman" w:hAnsi="Tw Cen MT" w:cs="Levenim MT"/>
      <w14:ligatures w14:val="standard"/>
    </w:rPr>
    <w:tblPr>
      <w:tblStyleRowBandSize w:val="1"/>
      <w:tblStyleColBandSize w:val="1"/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odyText3">
    <w:name w:val="Body Text 3"/>
    <w:basedOn w:val="Normal"/>
    <w:link w:val="BodyText3Char"/>
    <w:uiPriority w:val="99"/>
    <w:semiHidden/>
    <w:unhideWhenUsed/>
    <w:rsid w:val="00CB2445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B2445"/>
    <w:rPr>
      <w:rFonts w:ascii="Segoe UI Light" w:hAnsi="Segoe UI Light"/>
      <w:sz w:val="16"/>
      <w:szCs w:val="16"/>
    </w:rPr>
  </w:style>
  <w:style w:type="character" w:customStyle="1" w:styleId="ListParagraphChar">
    <w:name w:val="List Paragraph Char"/>
    <w:link w:val="ListParagraph"/>
    <w:uiPriority w:val="34"/>
    <w:rsid w:val="00E0705D"/>
    <w:rPr>
      <w:rFonts w:ascii="Segoe UI Light" w:hAnsi="Segoe UI Light"/>
      <w:sz w:val="24"/>
    </w:rPr>
  </w:style>
  <w:style w:type="paragraph" w:styleId="NormalWeb">
    <w:name w:val="Normal (Web)"/>
    <w:basedOn w:val="Normal"/>
    <w:uiPriority w:val="99"/>
    <w:semiHidden/>
    <w:unhideWhenUsed/>
    <w:rsid w:val="008564F6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Cs w:val="24"/>
      <w:lang w:eastAsia="en-US" w:bidi="he-IL"/>
    </w:rPr>
  </w:style>
  <w:style w:type="character" w:styleId="UnresolvedMention">
    <w:name w:val="Unresolved Mention"/>
    <w:basedOn w:val="DefaultParagraphFont"/>
    <w:uiPriority w:val="99"/>
    <w:semiHidden/>
    <w:unhideWhenUsed/>
    <w:rsid w:val="006D3EF1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E67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left="0" w:right="0"/>
    </w:pPr>
    <w:rPr>
      <w:rFonts w:ascii="Courier New" w:eastAsia="Times New Roman" w:hAnsi="Courier New" w:cs="Courier New"/>
      <w:kern w:val="0"/>
      <w:sz w:val="20"/>
      <w:szCs w:val="20"/>
      <w:lang w:eastAsia="en-US" w:bidi="he-I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E67E5"/>
    <w:rPr>
      <w:rFonts w:ascii="Courier New" w:eastAsia="Times New Roman" w:hAnsi="Courier New" w:cs="Courier New"/>
      <w:kern w:val="0"/>
      <w:sz w:val="20"/>
      <w:szCs w:val="20"/>
      <w:lang w:eastAsia="en-US" w:bidi="he-IL"/>
    </w:rPr>
  </w:style>
  <w:style w:type="character" w:styleId="HTMLCode">
    <w:name w:val="HTML Code"/>
    <w:basedOn w:val="DefaultParagraphFont"/>
    <w:uiPriority w:val="99"/>
    <w:semiHidden/>
    <w:unhideWhenUsed/>
    <w:rsid w:val="008E67E5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373333"/>
  </w:style>
  <w:style w:type="character" w:customStyle="1" w:styleId="hljs-keyword">
    <w:name w:val="hljs-keyword"/>
    <w:basedOn w:val="DefaultParagraphFont"/>
    <w:rsid w:val="003A1550"/>
  </w:style>
  <w:style w:type="character" w:customStyle="1" w:styleId="token">
    <w:name w:val="token"/>
    <w:basedOn w:val="DefaultParagraphFont"/>
    <w:rsid w:val="000020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24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4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8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10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05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47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8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41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23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75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36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439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20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3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94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3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9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9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4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4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ya\Desktop\&#8207;&#8207;&#8207;&#8207;Rayzone%20template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ntegral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Integral">
      <a:majorFont>
        <a:latin typeface="Tw Cen MT Condensed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2B6EC979CC3440BF14D530480E3204" ma:contentTypeVersion="13" ma:contentTypeDescription="Create a new document." ma:contentTypeScope="" ma:versionID="727ea53238b2382aef6ae9d8324a6aad">
  <xsd:schema xmlns:xsd="http://www.w3.org/2001/XMLSchema" xmlns:xs="http://www.w3.org/2001/XMLSchema" xmlns:p="http://schemas.microsoft.com/office/2006/metadata/properties" xmlns:ns2="0d70f18e-8bf3-4f6e-9853-73eb48924489" xmlns:ns3="bf85114c-2d70-4e33-9564-fa92189e39ff" targetNamespace="http://schemas.microsoft.com/office/2006/metadata/properties" ma:root="true" ma:fieldsID="ec2801327f3812ffdf9bb77052fc77d8" ns2:_="" ns3:_="">
    <xsd:import namespace="0d70f18e-8bf3-4f6e-9853-73eb48924489"/>
    <xsd:import namespace="bf85114c-2d70-4e33-9564-fa92189e39f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70f18e-8bf3-4f6e-9853-73eb4892448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85114c-2d70-4e33-9564-fa92189e39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_Flow_SignoffStatus" ma:index="20" nillable="true" ma:displayName="מצב הסכמה" ma:internalName="_x05de__x05e6__x05d1__x0020__x05d4__x05e1__x05db__x05de__x05d4_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bf85114c-2d70-4e33-9564-fa92189e39f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93B27A-1BCD-4675-BB52-3E39CA56D10F}"/>
</file>

<file path=customXml/itemProps3.xml><?xml version="1.0" encoding="utf-8"?>
<ds:datastoreItem xmlns:ds="http://schemas.openxmlformats.org/officeDocument/2006/customXml" ds:itemID="{A23CAA44-74E2-40BE-9FA2-639E5FD7204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B3D87A0-21F0-42ED-BB65-5387E9B2AB0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C35A7618-E895-4D4C-8A7F-F26A9E64993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C:\Users\maya\Desktop\‏‏‏‏Rayzone template.dotx</Template>
  <TotalTime>0</TotalTime>
  <Pages>8</Pages>
  <Words>282</Words>
  <Characters>1608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ECHO OCD</vt:lpstr>
      <vt:lpstr>OPTIMUS</vt:lpstr>
    </vt:vector>
  </TitlesOfParts>
  <Manager/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ECHO OCD</dc:title>
  <dc:subject>ECHO</dc:subject>
  <dc:creator/>
  <cp:keywords>ECHO</cp:keywords>
  <dc:description/>
  <cp:lastModifiedBy/>
  <cp:revision>1</cp:revision>
  <dcterms:created xsi:type="dcterms:W3CDTF">2021-03-30T11:01:00Z</dcterms:created>
  <dcterms:modified xsi:type="dcterms:W3CDTF">2021-03-30T11:01:00Z</dcterms:modified>
  <cp:category>CATEGORY</cp:category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0x010100A62B6EC979CC3440BF14D530480E3204</vt:lpwstr>
  </property>
  <property fmtid="{D5CDD505-2E9C-101B-9397-08002B2CF9AE}" pid="3" name="AuthorIds_UIVersion_6144">
    <vt:lpwstr>18</vt:lpwstr>
  </property>
</Properties>
</file>